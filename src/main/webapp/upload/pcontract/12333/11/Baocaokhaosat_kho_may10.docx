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ayout w:type="fixed"/>
        <w:tblCellMar>
          <w:left w:w="115" w:type="dxa"/>
          <w:right w:w="115" w:type="dxa"/>
        </w:tblCellMar>
        <w:tblLook w:val="0600" w:firstRow="0" w:lastRow="0" w:firstColumn="0" w:lastColumn="0" w:noHBand="1" w:noVBand="1"/>
      </w:tblPr>
      <w:tblGrid>
        <w:gridCol w:w="1588"/>
        <w:gridCol w:w="7542"/>
        <w:gridCol w:w="1180"/>
      </w:tblGrid>
      <w:tr w:rsidR="005854DB" w:rsidRPr="0092125E" w:rsidTr="006C38EC">
        <w:trPr>
          <w:trHeight w:val="1152"/>
        </w:trPr>
        <w:tc>
          <w:tcPr>
            <w:tcW w:w="9350" w:type="dxa"/>
            <w:gridSpan w:val="3"/>
            <w:vAlign w:val="center"/>
          </w:tcPr>
          <w:bookmarkStart w:id="0" w:name="_Toc800529"/>
          <w:p w:rsidR="005854DB" w:rsidRPr="005854DB" w:rsidRDefault="00D67315" w:rsidP="006C38EC">
            <w:pPr>
              <w:pStyle w:val="Title"/>
            </w:pPr>
            <w:sdt>
              <w:sdtPr>
                <w:alias w:val="Title"/>
                <w:tag w:val=""/>
                <w:id w:val="2016188051"/>
                <w:placeholder>
                  <w:docPart w:val="FE60C19312D8468A96446D394BC61174"/>
                </w:placeholder>
                <w:dataBinding w:prefixMappings="xmlns:ns0='http://purl.org/dc/elements/1.1/' xmlns:ns1='http://schemas.openxmlformats.org/package/2006/metadata/core-properties' " w:xpath="/ns1:coreProperties[1]/ns0:title[1]" w:storeItemID="{6C3C8BC8-F283-45AE-878A-BAB7291924A1}"/>
                <w:text/>
              </w:sdtPr>
              <w:sdtEndPr/>
              <w:sdtContent>
                <w:r w:rsidR="00320A6D">
                  <w:t>GPAY Technology Jsc.,</w:t>
                </w:r>
              </w:sdtContent>
            </w:sdt>
          </w:p>
        </w:tc>
      </w:tr>
      <w:tr w:rsidR="005854DB" w:rsidRPr="0092125E" w:rsidTr="006C38EC">
        <w:trPr>
          <w:trHeight w:val="144"/>
        </w:trPr>
        <w:tc>
          <w:tcPr>
            <w:tcW w:w="1440" w:type="dxa"/>
            <w:shd w:val="clear" w:color="auto" w:fill="auto"/>
          </w:tcPr>
          <w:p w:rsidR="005854DB" w:rsidRPr="0092125E" w:rsidRDefault="005854DB" w:rsidP="006C38EC">
            <w:pPr>
              <w:spacing w:before="0" w:after="0"/>
              <w:jc w:val="both"/>
              <w:rPr>
                <w:sz w:val="10"/>
                <w:szCs w:val="10"/>
              </w:rPr>
            </w:pPr>
          </w:p>
        </w:tc>
        <w:tc>
          <w:tcPr>
            <w:tcW w:w="6840" w:type="dxa"/>
            <w:shd w:val="clear" w:color="auto" w:fill="F0CDA1" w:themeFill="accent1"/>
            <w:vAlign w:val="center"/>
          </w:tcPr>
          <w:p w:rsidR="005854DB" w:rsidRPr="0092125E" w:rsidRDefault="005854DB" w:rsidP="006C38EC">
            <w:pPr>
              <w:spacing w:before="0" w:after="0"/>
              <w:jc w:val="both"/>
              <w:rPr>
                <w:sz w:val="10"/>
                <w:szCs w:val="10"/>
              </w:rPr>
            </w:pPr>
          </w:p>
        </w:tc>
        <w:tc>
          <w:tcPr>
            <w:tcW w:w="1070" w:type="dxa"/>
            <w:shd w:val="clear" w:color="auto" w:fill="auto"/>
          </w:tcPr>
          <w:p w:rsidR="005854DB" w:rsidRPr="0092125E" w:rsidRDefault="005854DB" w:rsidP="006C38EC">
            <w:pPr>
              <w:spacing w:before="0" w:after="0"/>
              <w:jc w:val="both"/>
              <w:rPr>
                <w:sz w:val="10"/>
                <w:szCs w:val="10"/>
              </w:rPr>
            </w:pPr>
          </w:p>
        </w:tc>
      </w:tr>
      <w:tr w:rsidR="005854DB" w:rsidTr="006C38EC">
        <w:trPr>
          <w:trHeight w:val="1332"/>
        </w:trPr>
        <w:tc>
          <w:tcPr>
            <w:tcW w:w="9350" w:type="dxa"/>
            <w:gridSpan w:val="3"/>
            <w:shd w:val="clear" w:color="auto" w:fill="auto"/>
          </w:tcPr>
          <w:sdt>
            <w:sdtPr>
              <w:alias w:val="Subtitle"/>
              <w:tag w:val=""/>
              <w:id w:val="1073854703"/>
              <w:placeholder>
                <w:docPart w:val="6A0AE4C000404732987071D1B5F6CAA0"/>
              </w:placeholder>
              <w:dataBinding w:prefixMappings="xmlns:ns0='http://purl.org/dc/elements/1.1/' xmlns:ns1='http://schemas.openxmlformats.org/package/2006/metadata/core-properties' " w:xpath="/ns1:coreProperties[1]/ns1:contentStatus[1]" w:storeItemID="{6C3C8BC8-F283-45AE-878A-BAB7291924A1}"/>
              <w:text/>
            </w:sdtPr>
            <w:sdtEndPr/>
            <w:sdtContent>
              <w:p w:rsidR="005854DB" w:rsidRPr="005854DB" w:rsidRDefault="00FE3373" w:rsidP="006C38EC">
                <w:pPr>
                  <w:pStyle w:val="Subtitle"/>
                </w:pPr>
                <w:r>
                  <w:t>Báo cáo</w:t>
                </w:r>
                <w:r w:rsidR="00320A6D">
                  <w:t xml:space="preserve"> khảo sát – Hệ thống quản lý kho – May 10</w:t>
                </w:r>
              </w:p>
            </w:sdtContent>
          </w:sdt>
        </w:tc>
      </w:tr>
    </w:tbl>
    <w:bookmarkEnd w:id="0"/>
    <w:p w:rsidR="00BD0C60" w:rsidRDefault="00845B54" w:rsidP="006C38EC">
      <w:pPr>
        <w:pStyle w:val="Heading1"/>
        <w:numPr>
          <w:ilvl w:val="0"/>
          <w:numId w:val="47"/>
        </w:numPr>
        <w:ind w:left="450"/>
        <w:jc w:val="both"/>
      </w:pPr>
      <w:r>
        <w:t xml:space="preserve"> </w:t>
      </w:r>
      <w:r w:rsidR="00B306FC">
        <w:t>Phần mềm quả</w:t>
      </w:r>
      <w:r w:rsidR="00FE3373">
        <w:t>n lý kho</w:t>
      </w:r>
    </w:p>
    <w:tbl>
      <w:tblPr>
        <w:tblW w:w="0" w:type="auto"/>
        <w:tblLayout w:type="fixed"/>
        <w:tblCellMar>
          <w:left w:w="115" w:type="dxa"/>
          <w:right w:w="115" w:type="dxa"/>
        </w:tblCellMar>
        <w:tblLook w:val="0600" w:firstRow="0" w:lastRow="0" w:firstColumn="0" w:lastColumn="0" w:noHBand="1" w:noVBand="1"/>
      </w:tblPr>
      <w:tblGrid>
        <w:gridCol w:w="450"/>
        <w:gridCol w:w="450"/>
        <w:gridCol w:w="9170"/>
      </w:tblGrid>
      <w:tr w:rsidR="00B306FC" w:rsidTr="00471C7F">
        <w:trPr>
          <w:trHeight w:val="297"/>
        </w:trPr>
        <w:sdt>
          <w:sdtPr>
            <w:id w:val="-2030790979"/>
            <w:temporary/>
            <w14:checkbox>
              <w14:checked w14:val="0"/>
              <w14:checkedState w14:val="0050" w14:font="Wingdings 2"/>
              <w14:uncheckedState w14:val="2610" w14:font="MS Gothic"/>
            </w14:checkbox>
          </w:sdtPr>
          <w:sdtEndPr/>
          <w:sdtContent>
            <w:tc>
              <w:tcPr>
                <w:tcW w:w="450" w:type="dxa"/>
              </w:tcPr>
              <w:p w:rsidR="00B306FC" w:rsidRPr="00A67285" w:rsidRDefault="00B306FC" w:rsidP="006C38EC">
                <w:pPr>
                  <w:pStyle w:val="Checkbox"/>
                  <w:jc w:val="both"/>
                </w:pPr>
                <w:r w:rsidRPr="00A67285">
                  <w:rPr>
                    <w:rFonts w:ascii="Segoe UI Symbol" w:hAnsi="Segoe UI Symbol" w:cs="Segoe UI Symbol"/>
                  </w:rPr>
                  <w:t>☐</w:t>
                </w:r>
              </w:p>
            </w:tc>
          </w:sdtContent>
        </w:sdt>
        <w:tc>
          <w:tcPr>
            <w:tcW w:w="9620" w:type="dxa"/>
            <w:gridSpan w:val="2"/>
          </w:tcPr>
          <w:p w:rsidR="00B306FC" w:rsidRPr="008255FA" w:rsidRDefault="0037544B" w:rsidP="006C38EC">
            <w:pPr>
              <w:pStyle w:val="ListNumber"/>
              <w:jc w:val="both"/>
              <w:rPr>
                <w:highlight w:val="yellow"/>
              </w:rPr>
            </w:pPr>
            <w:r w:rsidRPr="008255FA">
              <w:rPr>
                <w:highlight w:val="yellow"/>
              </w:rPr>
              <w:t>Công ty hiện đang sử dụng Bộ phần mềm quản lý kho của Công ty cổ phần Công nghệ DIP Vietnam có trụ sở tại Tầng 8, Tòa nhà văn phòng VCN, Khu đô thị Vĩnh Điềm Trung, TP. Nha Trang</w:t>
            </w:r>
            <w:r w:rsidR="00B306FC" w:rsidRPr="008255FA">
              <w:rPr>
                <w:highlight w:val="yellow"/>
              </w:rPr>
              <w:t>?</w:t>
            </w:r>
            <w:r w:rsidR="006C38EC" w:rsidRPr="008255FA">
              <w:rPr>
                <w:highlight w:val="yellow"/>
              </w:rPr>
              <w:t xml:space="preserve"> Do đội ngũ phát triển phần mềm của DIP không ở Hà Nội, do đó tất cả các trao đổi liên quan đến kỹ thuật tích hợp giữa hệ thống Quản lý kho DIP và Hệ thống RFID sẽ được trao đổi và thực hiện từ xa, đây cũng là một điểm rủi ro có thể dẫn đến những hiểu lầm trong quá trình tích hợp giữa hai hệ thống.</w:t>
            </w:r>
          </w:p>
        </w:tc>
      </w:tr>
      <w:tr w:rsidR="00B306FC" w:rsidTr="00471C7F">
        <w:trPr>
          <w:trHeight w:val="297"/>
        </w:trPr>
        <w:sdt>
          <w:sdtPr>
            <w:id w:val="-148366997"/>
            <w:temporary/>
            <w14:checkbox>
              <w14:checked w14:val="0"/>
              <w14:checkedState w14:val="0050" w14:font="Wingdings 2"/>
              <w14:uncheckedState w14:val="2610" w14:font="MS Gothic"/>
            </w14:checkbox>
          </w:sdtPr>
          <w:sdtEndPr/>
          <w:sdtContent>
            <w:tc>
              <w:tcPr>
                <w:tcW w:w="450" w:type="dxa"/>
              </w:tcPr>
              <w:p w:rsidR="00B306FC" w:rsidRPr="00A67285" w:rsidRDefault="00B306FC" w:rsidP="006C38EC">
                <w:pPr>
                  <w:pStyle w:val="Checkbox"/>
                  <w:jc w:val="both"/>
                </w:pPr>
                <w:r w:rsidRPr="00A67285">
                  <w:rPr>
                    <w:rFonts w:ascii="Segoe UI Symbol" w:hAnsi="Segoe UI Symbol" w:cs="Segoe UI Symbol"/>
                  </w:rPr>
                  <w:t>☐</w:t>
                </w:r>
              </w:p>
            </w:tc>
          </w:sdtContent>
        </w:sdt>
        <w:tc>
          <w:tcPr>
            <w:tcW w:w="9620" w:type="dxa"/>
            <w:gridSpan w:val="2"/>
          </w:tcPr>
          <w:p w:rsidR="00B306FC" w:rsidRPr="008255FA" w:rsidRDefault="006C38EC" w:rsidP="00EA5FFF">
            <w:pPr>
              <w:pStyle w:val="ListNumber"/>
              <w:jc w:val="both"/>
              <w:rPr>
                <w:highlight w:val="yellow"/>
              </w:rPr>
            </w:pPr>
            <w:r w:rsidRPr="008255FA">
              <w:rPr>
                <w:highlight w:val="yellow"/>
              </w:rPr>
              <w:t>Phần mềm quản lý kho được phát triển bằng Microsoft .Net và sử dụng CSDL SQL Server 2016. Hệ thống được triển khai</w:t>
            </w:r>
            <w:r w:rsidR="000078F6" w:rsidRPr="008255FA">
              <w:rPr>
                <w:highlight w:val="yellow"/>
              </w:rPr>
              <w:t xml:space="preserve"> tập trung</w:t>
            </w:r>
            <w:r w:rsidRPr="008255FA">
              <w:rPr>
                <w:highlight w:val="yellow"/>
              </w:rPr>
              <w:t xml:space="preserve"> theo mô hình Client server với máy chủ được triển khai trên </w:t>
            </w:r>
            <w:r w:rsidR="00EA5FFF" w:rsidRPr="008255FA">
              <w:rPr>
                <w:highlight w:val="yellow"/>
              </w:rPr>
              <w:t>C</w:t>
            </w:r>
            <w:r w:rsidRPr="008255FA">
              <w:rPr>
                <w:highlight w:val="yellow"/>
              </w:rPr>
              <w:t>loud VPS Server</w:t>
            </w:r>
          </w:p>
        </w:tc>
      </w:tr>
      <w:tr w:rsidR="003C7CC2" w:rsidTr="002B386C">
        <w:trPr>
          <w:trHeight w:val="297"/>
        </w:trPr>
        <w:sdt>
          <w:sdtPr>
            <w:id w:val="1277751928"/>
            <w:temporary/>
            <w14:checkbox>
              <w14:checked w14:val="0"/>
              <w14:checkedState w14:val="0050" w14:font="Wingdings 2"/>
              <w14:uncheckedState w14:val="2610" w14:font="MS Gothic"/>
            </w14:checkbox>
          </w:sdtPr>
          <w:sdtEndPr/>
          <w:sdtContent>
            <w:tc>
              <w:tcPr>
                <w:tcW w:w="450" w:type="dxa"/>
              </w:tcPr>
              <w:p w:rsidR="003C7CC2" w:rsidRPr="00A67285" w:rsidRDefault="003C7CC2" w:rsidP="006C38EC">
                <w:pPr>
                  <w:pStyle w:val="Checkbox"/>
                  <w:jc w:val="both"/>
                </w:pPr>
                <w:r w:rsidRPr="00A67285">
                  <w:rPr>
                    <w:rFonts w:ascii="Segoe UI Symbol" w:hAnsi="Segoe UI Symbol" w:cs="Segoe UI Symbol"/>
                  </w:rPr>
                  <w:t>☐</w:t>
                </w:r>
              </w:p>
            </w:tc>
          </w:sdtContent>
        </w:sdt>
        <w:tc>
          <w:tcPr>
            <w:tcW w:w="9620" w:type="dxa"/>
            <w:gridSpan w:val="2"/>
          </w:tcPr>
          <w:p w:rsidR="003C7CC2" w:rsidRPr="008255FA" w:rsidRDefault="000078F6" w:rsidP="006C38EC">
            <w:pPr>
              <w:pStyle w:val="ListNumber"/>
              <w:jc w:val="both"/>
              <w:rPr>
                <w:highlight w:val="yellow"/>
              </w:rPr>
            </w:pPr>
            <w:r w:rsidRPr="008255FA">
              <w:rPr>
                <w:highlight w:val="yellow"/>
              </w:rPr>
              <w:t>Bộ Phần mềm quản lý kho không chỉ được sử dụng riêng bởi Kho thành phẩm mà còn được sử dụng để Quản lý Lệnh sản xuất, in mã vạch, bán hàng tại các cửa hàng của May 10.</w:t>
            </w:r>
          </w:p>
        </w:tc>
      </w:tr>
      <w:tr w:rsidR="00CD2C64" w:rsidTr="00AD0311">
        <w:trPr>
          <w:trHeight w:val="297"/>
        </w:trPr>
        <w:sdt>
          <w:sdtPr>
            <w:id w:val="1140538331"/>
            <w:temporary/>
            <w14:checkbox>
              <w14:checked w14:val="0"/>
              <w14:checkedState w14:val="0050" w14:font="Wingdings 2"/>
              <w14:uncheckedState w14:val="2610" w14:font="MS Gothic"/>
            </w14:checkbox>
          </w:sdtPr>
          <w:sdtEndPr/>
          <w:sdtContent>
            <w:tc>
              <w:tcPr>
                <w:tcW w:w="450" w:type="dxa"/>
              </w:tcPr>
              <w:p w:rsidR="00CD2C64" w:rsidRPr="00A67285" w:rsidRDefault="00CD2C64" w:rsidP="00AD0311">
                <w:pPr>
                  <w:pStyle w:val="Checkbox"/>
                  <w:jc w:val="both"/>
                </w:pPr>
                <w:r w:rsidRPr="00A67285">
                  <w:rPr>
                    <w:rFonts w:ascii="Segoe UI Symbol" w:hAnsi="Segoe UI Symbol" w:cs="Segoe UI Symbol"/>
                  </w:rPr>
                  <w:t>☐</w:t>
                </w:r>
              </w:p>
            </w:tc>
          </w:sdtContent>
        </w:sdt>
        <w:tc>
          <w:tcPr>
            <w:tcW w:w="9620" w:type="dxa"/>
            <w:gridSpan w:val="2"/>
          </w:tcPr>
          <w:p w:rsidR="00CD2C64" w:rsidRPr="008255FA" w:rsidRDefault="00CD2C64" w:rsidP="00AD0311">
            <w:pPr>
              <w:pStyle w:val="ListNumber"/>
              <w:jc w:val="both"/>
              <w:rPr>
                <w:highlight w:val="yellow"/>
              </w:rPr>
            </w:pPr>
            <w:r w:rsidRPr="008255FA">
              <w:rPr>
                <w:highlight w:val="yellow"/>
              </w:rPr>
              <w:t xml:space="preserve">Đơn vị cung cấp phần mềm sẵn sàng tích hợp nếu các thay đổi không quá nhiều </w:t>
            </w:r>
          </w:p>
        </w:tc>
      </w:tr>
      <w:tr w:rsidR="00685B4E" w:rsidTr="003D6AFD">
        <w:trPr>
          <w:trHeight w:val="297"/>
        </w:trPr>
        <w:sdt>
          <w:sdtPr>
            <w:id w:val="-1943834332"/>
            <w:temporary/>
            <w14:checkbox>
              <w14:checked w14:val="0"/>
              <w14:checkedState w14:val="0050" w14:font="Wingdings 2"/>
              <w14:uncheckedState w14:val="2610" w14:font="MS Gothic"/>
            </w14:checkbox>
          </w:sdtPr>
          <w:sdtEndPr/>
          <w:sdtContent>
            <w:tc>
              <w:tcPr>
                <w:tcW w:w="450" w:type="dxa"/>
              </w:tcPr>
              <w:p w:rsidR="00685B4E" w:rsidRPr="00A67285" w:rsidRDefault="00A67285" w:rsidP="006C38EC">
                <w:pPr>
                  <w:pStyle w:val="Checkbox"/>
                  <w:jc w:val="both"/>
                </w:pPr>
                <w:r w:rsidRPr="00A67285">
                  <w:rPr>
                    <w:rFonts w:ascii="Segoe UI Symbol" w:hAnsi="Segoe UI Symbol" w:cs="Segoe UI Symbol"/>
                  </w:rPr>
                  <w:t>☐</w:t>
                </w:r>
              </w:p>
            </w:tc>
          </w:sdtContent>
        </w:sdt>
        <w:tc>
          <w:tcPr>
            <w:tcW w:w="9620" w:type="dxa"/>
            <w:gridSpan w:val="2"/>
          </w:tcPr>
          <w:p w:rsidR="00685B4E" w:rsidRPr="008255FA" w:rsidRDefault="00000331" w:rsidP="00CD2C64">
            <w:pPr>
              <w:pStyle w:val="ListNumber"/>
              <w:jc w:val="both"/>
              <w:rPr>
                <w:highlight w:val="yellow"/>
              </w:rPr>
            </w:pPr>
            <w:r w:rsidRPr="008255FA">
              <w:rPr>
                <w:highlight w:val="yellow"/>
              </w:rPr>
              <w:t>Phần mềm kế toán đang sử dụng là Bộ phần mềm BRAVO. Việc tích hợp giữa DIP và BRAVO được thực hiện không đồng bộ thông qua một CSDL trung gian</w:t>
            </w:r>
            <w:r w:rsidR="000C4F25" w:rsidRPr="008255FA">
              <w:rPr>
                <w:highlight w:val="yellow"/>
              </w:rPr>
              <w:t xml:space="preserve"> trong đó DIP đóng vai trò đẩy dữ liệu và BRAVO kéo về khi cần thiế</w:t>
            </w:r>
            <w:r w:rsidR="008252A2" w:rsidRPr="008255FA">
              <w:rPr>
                <w:highlight w:val="yellow"/>
              </w:rPr>
              <w:t>t.</w:t>
            </w:r>
          </w:p>
          <w:p w:rsidR="008252A2" w:rsidRPr="008255FA" w:rsidRDefault="008252A2" w:rsidP="00CD2C64">
            <w:pPr>
              <w:pStyle w:val="ListNumber"/>
              <w:jc w:val="both"/>
              <w:rPr>
                <w:highlight w:val="yellow"/>
              </w:rPr>
            </w:pPr>
            <w:r w:rsidRPr="008255FA">
              <w:rPr>
                <w:highlight w:val="yellow"/>
              </w:rPr>
              <w:t>Số lượng cán bộ của Kho thành phẩm là khoảng 10 cán bộ.</w:t>
            </w:r>
          </w:p>
        </w:tc>
      </w:tr>
      <w:tr w:rsidR="00FA6A75" w:rsidTr="00471C7F">
        <w:sdt>
          <w:sdtPr>
            <w:id w:val="-2127458856"/>
            <w:temporary/>
            <w14:checkbox>
              <w14:checked w14:val="0"/>
              <w14:checkedState w14:val="0050" w14:font="Wingdings 2"/>
              <w14:uncheckedState w14:val="2610" w14:font="MS Gothic"/>
            </w14:checkbox>
          </w:sdtPr>
          <w:sdtEndPr/>
          <w:sdtContent>
            <w:tc>
              <w:tcPr>
                <w:tcW w:w="450" w:type="dxa"/>
              </w:tcPr>
              <w:p w:rsidR="00FA6A75" w:rsidRDefault="00FA6A75" w:rsidP="006C38EC">
                <w:pPr>
                  <w:pStyle w:val="Checkbox"/>
                  <w:jc w:val="both"/>
                </w:pPr>
                <w:r w:rsidRPr="00A67285">
                  <w:rPr>
                    <w:rFonts w:ascii="Segoe UI Symbol" w:hAnsi="Segoe UI Symbol" w:cs="Segoe UI Symbol"/>
                  </w:rPr>
                  <w:t>☐</w:t>
                </w:r>
              </w:p>
            </w:tc>
          </w:sdtContent>
        </w:sdt>
        <w:tc>
          <w:tcPr>
            <w:tcW w:w="9620" w:type="dxa"/>
            <w:gridSpan w:val="2"/>
          </w:tcPr>
          <w:p w:rsidR="00FA6A75" w:rsidRPr="008255FA" w:rsidRDefault="00FA6A75" w:rsidP="006C38EC">
            <w:pPr>
              <w:pStyle w:val="ListNumber"/>
              <w:jc w:val="both"/>
              <w:rPr>
                <w:highlight w:val="yellow"/>
              </w:rPr>
            </w:pPr>
            <w:r w:rsidRPr="008255FA">
              <w:rPr>
                <w:highlight w:val="yellow"/>
              </w:rPr>
              <w:t>Quy trình nhập kho thành phẩm</w:t>
            </w:r>
            <w:r w:rsidR="00D75798" w:rsidRPr="008255FA">
              <w:rPr>
                <w:highlight w:val="yellow"/>
              </w:rPr>
              <w:t xml:space="preserve"> hiện tại như sau</w:t>
            </w:r>
            <w:r w:rsidRPr="008255FA">
              <w:rPr>
                <w:highlight w:val="yellow"/>
              </w:rPr>
              <w:t>:</w:t>
            </w:r>
          </w:p>
        </w:tc>
      </w:tr>
      <w:tr w:rsidR="00FA6A75" w:rsidTr="00471C7F">
        <w:tc>
          <w:tcPr>
            <w:tcW w:w="450" w:type="dxa"/>
          </w:tcPr>
          <w:p w:rsidR="00FA6A75" w:rsidRDefault="00FA6A75" w:rsidP="006C38EC">
            <w:pPr>
              <w:pStyle w:val="Checkbox"/>
              <w:jc w:val="both"/>
            </w:pPr>
          </w:p>
        </w:tc>
        <w:sdt>
          <w:sdtPr>
            <w:id w:val="99844389"/>
            <w:temporary/>
            <w14:checkbox>
              <w14:checked w14:val="0"/>
              <w14:checkedState w14:val="0050" w14:font="Wingdings 2"/>
              <w14:uncheckedState w14:val="2610" w14:font="MS Gothic"/>
            </w14:checkbox>
          </w:sdtPr>
          <w:sdtEndPr/>
          <w:sdtContent>
            <w:tc>
              <w:tcPr>
                <w:tcW w:w="450" w:type="dxa"/>
              </w:tcPr>
              <w:p w:rsidR="00FA6A75" w:rsidRDefault="00FA6A75" w:rsidP="006C38EC">
                <w:pPr>
                  <w:pStyle w:val="Checkbox"/>
                  <w:jc w:val="both"/>
                </w:pPr>
                <w:r w:rsidRPr="00A67285">
                  <w:rPr>
                    <w:rFonts w:ascii="Segoe UI Symbol" w:hAnsi="Segoe UI Symbol" w:cs="Segoe UI Symbol"/>
                  </w:rPr>
                  <w:t>☐</w:t>
                </w:r>
              </w:p>
            </w:tc>
          </w:sdtContent>
        </w:sdt>
        <w:tc>
          <w:tcPr>
            <w:tcW w:w="9170" w:type="dxa"/>
          </w:tcPr>
          <w:p w:rsidR="00FA6A75" w:rsidRPr="008255FA" w:rsidRDefault="006720C1" w:rsidP="00404888">
            <w:pPr>
              <w:pStyle w:val="ListNumber2"/>
              <w:jc w:val="both"/>
              <w:rPr>
                <w:highlight w:val="yellow"/>
              </w:rPr>
            </w:pPr>
            <w:r w:rsidRPr="008255FA">
              <w:rPr>
                <w:highlight w:val="yellow"/>
              </w:rPr>
              <w:t xml:space="preserve">Nếu nhập mới </w:t>
            </w:r>
            <w:r w:rsidR="008A2326" w:rsidRPr="008255FA">
              <w:rPr>
                <w:highlight w:val="yellow"/>
              </w:rPr>
              <w:t>từ sản xuất</w:t>
            </w:r>
            <w:r w:rsidRPr="008255FA">
              <w:rPr>
                <w:highlight w:val="yellow"/>
              </w:rPr>
              <w:t xml:space="preserve"> Lệnh sản xuất, Phiếu xuất thành phẩm từ </w:t>
            </w:r>
            <w:r w:rsidR="000F6C32" w:rsidRPr="008255FA">
              <w:rPr>
                <w:highlight w:val="yellow"/>
              </w:rPr>
              <w:t>Xí nghiệp</w:t>
            </w:r>
            <w:r w:rsidRPr="008255FA">
              <w:rPr>
                <w:highlight w:val="yellow"/>
              </w:rPr>
              <w:t xml:space="preserve"> sản xuất sẽ được gửi kèm theo hàng. Cán bộ kho kiểm đếm số lượng bằng tay và so sánh với số lượng ghi trên phiếu</w:t>
            </w:r>
            <w:r w:rsidR="00034BB6" w:rsidRPr="008255FA">
              <w:rPr>
                <w:highlight w:val="yellow"/>
              </w:rPr>
              <w:t xml:space="preserve"> </w:t>
            </w:r>
            <w:r w:rsidR="00404888">
              <w:rPr>
                <w:highlight w:val="yellow"/>
              </w:rPr>
              <w:t>nhập</w:t>
            </w:r>
            <w:r w:rsidR="00034BB6" w:rsidRPr="008255FA">
              <w:rPr>
                <w:highlight w:val="yellow"/>
              </w:rPr>
              <w:t xml:space="preserve"> thành phẩm.</w:t>
            </w:r>
            <w:r w:rsidRPr="008255FA">
              <w:rPr>
                <w:highlight w:val="yellow"/>
              </w:rPr>
              <w:t xml:space="preserve"> </w:t>
            </w:r>
            <w:r w:rsidR="00034BB6" w:rsidRPr="008255FA">
              <w:rPr>
                <w:highlight w:val="yellow"/>
              </w:rPr>
              <w:t>Sau khi kiểm, nhân viên kho t</w:t>
            </w:r>
            <w:r w:rsidRPr="008255FA">
              <w:rPr>
                <w:highlight w:val="yellow"/>
              </w:rPr>
              <w:t>ạo Phiếu nhập kho trên Phần mềm DIP</w:t>
            </w:r>
            <w:r w:rsidR="00034BB6" w:rsidRPr="008255FA">
              <w:rPr>
                <w:highlight w:val="yellow"/>
              </w:rPr>
              <w:t xml:space="preserve"> và nhập số tổng nhập theo từng Mã hàng (Mã vạch sản phẩm). Phiếu nhập kho sẽ được đồng bộ với Phần mềm kế toán BRAVO thông qua CSDL trung gian và được Kế toán kéo về cập nhật BRAVO khi cần thiết.</w:t>
            </w:r>
          </w:p>
        </w:tc>
      </w:tr>
      <w:tr w:rsidR="00FA6A75" w:rsidTr="00471C7F">
        <w:tc>
          <w:tcPr>
            <w:tcW w:w="450" w:type="dxa"/>
          </w:tcPr>
          <w:p w:rsidR="00FA6A75" w:rsidRDefault="00FA6A75" w:rsidP="006C38EC">
            <w:pPr>
              <w:pStyle w:val="Checkbox"/>
              <w:jc w:val="both"/>
            </w:pPr>
          </w:p>
        </w:tc>
        <w:sdt>
          <w:sdtPr>
            <w:id w:val="-846096012"/>
            <w:temporary/>
            <w14:checkbox>
              <w14:checked w14:val="0"/>
              <w14:checkedState w14:val="0050" w14:font="Wingdings 2"/>
              <w14:uncheckedState w14:val="2610" w14:font="MS Gothic"/>
            </w14:checkbox>
          </w:sdtPr>
          <w:sdtEndPr/>
          <w:sdtContent>
            <w:tc>
              <w:tcPr>
                <w:tcW w:w="450" w:type="dxa"/>
              </w:tcPr>
              <w:p w:rsidR="00FA6A75" w:rsidRDefault="00FA6A75" w:rsidP="006C38EC">
                <w:pPr>
                  <w:pStyle w:val="Checkbox"/>
                  <w:jc w:val="both"/>
                </w:pPr>
                <w:r w:rsidRPr="00A67285">
                  <w:rPr>
                    <w:rFonts w:ascii="Segoe UI Symbol" w:hAnsi="Segoe UI Symbol" w:cs="Segoe UI Symbol"/>
                  </w:rPr>
                  <w:t>☐</w:t>
                </w:r>
              </w:p>
            </w:tc>
          </w:sdtContent>
        </w:sdt>
        <w:tc>
          <w:tcPr>
            <w:tcW w:w="9170" w:type="dxa"/>
          </w:tcPr>
          <w:p w:rsidR="00FA6A75" w:rsidRPr="008255FA" w:rsidRDefault="00034BB6" w:rsidP="006C38EC">
            <w:pPr>
              <w:pStyle w:val="ListNumber2"/>
              <w:jc w:val="both"/>
              <w:rPr>
                <w:highlight w:val="yellow"/>
              </w:rPr>
            </w:pPr>
            <w:r w:rsidRPr="008255FA">
              <w:rPr>
                <w:highlight w:val="yellow"/>
              </w:rPr>
              <w:t>Nếu là hàng gửi trả lại từ cửa hàng, cán bộ kho thực hiện quét mã vạch từng sản phẩm để tạo Phiếu nhập kho trên DIP.</w:t>
            </w:r>
          </w:p>
        </w:tc>
      </w:tr>
      <w:tr w:rsidR="00FA6A75" w:rsidTr="00471C7F">
        <w:tc>
          <w:tcPr>
            <w:tcW w:w="450" w:type="dxa"/>
          </w:tcPr>
          <w:p w:rsidR="00FA6A75" w:rsidRDefault="00FA6A75" w:rsidP="006C38EC">
            <w:pPr>
              <w:pStyle w:val="Checkbox"/>
              <w:jc w:val="both"/>
            </w:pPr>
          </w:p>
        </w:tc>
        <w:sdt>
          <w:sdtPr>
            <w:id w:val="1549809685"/>
            <w:temporary/>
            <w14:checkbox>
              <w14:checked w14:val="0"/>
              <w14:checkedState w14:val="0050" w14:font="Wingdings 2"/>
              <w14:uncheckedState w14:val="2610" w14:font="MS Gothic"/>
            </w14:checkbox>
          </w:sdtPr>
          <w:sdtEndPr/>
          <w:sdtContent>
            <w:tc>
              <w:tcPr>
                <w:tcW w:w="450" w:type="dxa"/>
              </w:tcPr>
              <w:p w:rsidR="00FA6A75" w:rsidRDefault="00FA6A75" w:rsidP="006C38EC">
                <w:pPr>
                  <w:pStyle w:val="Checkbox"/>
                  <w:jc w:val="both"/>
                </w:pPr>
                <w:r w:rsidRPr="00A67285">
                  <w:rPr>
                    <w:rFonts w:ascii="Segoe UI Symbol" w:hAnsi="Segoe UI Symbol" w:cs="Segoe UI Symbol"/>
                  </w:rPr>
                  <w:t>☐</w:t>
                </w:r>
              </w:p>
            </w:tc>
          </w:sdtContent>
        </w:sdt>
        <w:tc>
          <w:tcPr>
            <w:tcW w:w="9170" w:type="dxa"/>
          </w:tcPr>
          <w:p w:rsidR="00FA6A75" w:rsidRPr="008255FA" w:rsidRDefault="00621705" w:rsidP="00621705">
            <w:pPr>
              <w:pStyle w:val="ListNumber2"/>
              <w:jc w:val="both"/>
              <w:rPr>
                <w:highlight w:val="yellow"/>
              </w:rPr>
            </w:pPr>
            <w:r w:rsidRPr="008255FA">
              <w:rPr>
                <w:highlight w:val="yellow"/>
              </w:rPr>
              <w:t>Một</w:t>
            </w:r>
            <w:r w:rsidR="00FA6A75" w:rsidRPr="008255FA">
              <w:rPr>
                <w:highlight w:val="yellow"/>
              </w:rPr>
              <w:t xml:space="preserve"> phiếu nhập kho </w:t>
            </w:r>
            <w:r w:rsidRPr="008255FA">
              <w:rPr>
                <w:highlight w:val="yellow"/>
              </w:rPr>
              <w:t xml:space="preserve">nhập nhiều loại sản phẩm </w:t>
            </w:r>
            <w:r w:rsidR="00FA6A75" w:rsidRPr="008255FA">
              <w:rPr>
                <w:highlight w:val="yellow"/>
              </w:rPr>
              <w:t>(mã vạ</w:t>
            </w:r>
            <w:r w:rsidRPr="008255FA">
              <w:rPr>
                <w:highlight w:val="yellow"/>
              </w:rPr>
              <w:t>ch)</w:t>
            </w:r>
          </w:p>
        </w:tc>
      </w:tr>
      <w:tr w:rsidR="00FA6A75" w:rsidTr="00471C7F">
        <w:trPr>
          <w:trHeight w:val="270"/>
        </w:trPr>
        <w:tc>
          <w:tcPr>
            <w:tcW w:w="450" w:type="dxa"/>
          </w:tcPr>
          <w:p w:rsidR="00FA6A75" w:rsidRDefault="00FA6A75" w:rsidP="006C38EC">
            <w:pPr>
              <w:pStyle w:val="Checkbox"/>
              <w:jc w:val="both"/>
            </w:pPr>
          </w:p>
        </w:tc>
        <w:sdt>
          <w:sdtPr>
            <w:id w:val="-1075592388"/>
            <w:temporary/>
            <w14:checkbox>
              <w14:checked w14:val="0"/>
              <w14:checkedState w14:val="0050" w14:font="Wingdings 2"/>
              <w14:uncheckedState w14:val="2610" w14:font="MS Gothic"/>
            </w14:checkbox>
          </w:sdtPr>
          <w:sdtEndPr/>
          <w:sdtContent>
            <w:tc>
              <w:tcPr>
                <w:tcW w:w="450" w:type="dxa"/>
              </w:tcPr>
              <w:p w:rsidR="00FA6A75" w:rsidRDefault="00FA6A75" w:rsidP="006C38EC">
                <w:pPr>
                  <w:pStyle w:val="Checkbox"/>
                  <w:jc w:val="both"/>
                </w:pPr>
                <w:r w:rsidRPr="00A67285">
                  <w:rPr>
                    <w:rFonts w:ascii="Segoe UI Symbol" w:hAnsi="Segoe UI Symbol" w:cs="Segoe UI Symbol"/>
                  </w:rPr>
                  <w:t>☐</w:t>
                </w:r>
              </w:p>
            </w:tc>
          </w:sdtContent>
        </w:sdt>
        <w:tc>
          <w:tcPr>
            <w:tcW w:w="9170" w:type="dxa"/>
          </w:tcPr>
          <w:p w:rsidR="00FA6A75" w:rsidRPr="008255FA" w:rsidRDefault="00FA6A75" w:rsidP="00621705">
            <w:pPr>
              <w:pStyle w:val="ListNumber2"/>
              <w:jc w:val="both"/>
              <w:rPr>
                <w:highlight w:val="yellow"/>
              </w:rPr>
            </w:pPr>
            <w:r w:rsidRPr="008255FA">
              <w:rPr>
                <w:highlight w:val="yellow"/>
              </w:rPr>
              <w:t xml:space="preserve">Trong một thùng </w:t>
            </w:r>
            <w:r w:rsidR="00621705" w:rsidRPr="008255FA">
              <w:rPr>
                <w:highlight w:val="yellow"/>
              </w:rPr>
              <w:t>hàng nhập mới từ sản xuất thường chứa cùng một loại sản phẩm, cùng màu nhưng bao gồm các size khác nhau. Hàng lẻ có thể dồn lẫn lộn size, màu vào một thùng, trường hợp này cũng xảy ra đổi với hàng nhập trả lại từ cửa hàng</w:t>
            </w:r>
          </w:p>
        </w:tc>
      </w:tr>
      <w:tr w:rsidR="006D6EE0" w:rsidTr="00AD0311">
        <w:trPr>
          <w:trHeight w:val="270"/>
        </w:trPr>
        <w:tc>
          <w:tcPr>
            <w:tcW w:w="450" w:type="dxa"/>
          </w:tcPr>
          <w:p w:rsidR="006D6EE0" w:rsidRDefault="006D6EE0" w:rsidP="00AD0311">
            <w:pPr>
              <w:pStyle w:val="Checkbox"/>
              <w:jc w:val="both"/>
            </w:pPr>
          </w:p>
        </w:tc>
        <w:sdt>
          <w:sdtPr>
            <w:id w:val="-276337319"/>
            <w:temporary/>
            <w14:checkbox>
              <w14:checked w14:val="0"/>
              <w14:checkedState w14:val="0050" w14:font="Wingdings 2"/>
              <w14:uncheckedState w14:val="2610" w14:font="MS Gothic"/>
            </w14:checkbox>
          </w:sdtPr>
          <w:sdtEndPr/>
          <w:sdtContent>
            <w:tc>
              <w:tcPr>
                <w:tcW w:w="450" w:type="dxa"/>
              </w:tcPr>
              <w:p w:rsidR="006D6EE0" w:rsidRDefault="006D6EE0" w:rsidP="00AD0311">
                <w:pPr>
                  <w:pStyle w:val="Checkbox"/>
                  <w:jc w:val="both"/>
                </w:pPr>
                <w:r w:rsidRPr="00A67285">
                  <w:rPr>
                    <w:rFonts w:ascii="Segoe UI Symbol" w:hAnsi="Segoe UI Symbol" w:cs="Segoe UI Symbol"/>
                  </w:rPr>
                  <w:t>☐</w:t>
                </w:r>
              </w:p>
            </w:tc>
          </w:sdtContent>
        </w:sdt>
        <w:tc>
          <w:tcPr>
            <w:tcW w:w="9170" w:type="dxa"/>
          </w:tcPr>
          <w:p w:rsidR="006D6EE0" w:rsidRPr="008255FA" w:rsidRDefault="006D6EE0" w:rsidP="00AD0311">
            <w:pPr>
              <w:pStyle w:val="ListNumber2"/>
              <w:jc w:val="both"/>
              <w:rPr>
                <w:highlight w:val="yellow"/>
              </w:rPr>
            </w:pPr>
            <w:r w:rsidRPr="008255FA">
              <w:rPr>
                <w:highlight w:val="yellow"/>
              </w:rPr>
              <w:t xml:space="preserve">Kho có 1 cổng nhập được trang bị 1 PC cài Windows7 và Phần mềm quản lý ko. Kích thước và khoảng trổng cổng đủ lớn để triển khai Ống đọc RFID. </w:t>
            </w:r>
          </w:p>
        </w:tc>
      </w:tr>
      <w:tr w:rsidR="00FA6A75" w:rsidTr="00471C7F">
        <w:trPr>
          <w:trHeight w:val="270"/>
        </w:trPr>
        <w:tc>
          <w:tcPr>
            <w:tcW w:w="450" w:type="dxa"/>
          </w:tcPr>
          <w:p w:rsidR="00FA6A75" w:rsidRDefault="00FA6A75" w:rsidP="006C38EC">
            <w:pPr>
              <w:pStyle w:val="Checkbox"/>
              <w:jc w:val="both"/>
            </w:pPr>
          </w:p>
        </w:tc>
        <w:sdt>
          <w:sdtPr>
            <w:id w:val="815840564"/>
            <w:temporary/>
            <w14:checkbox>
              <w14:checked w14:val="0"/>
              <w14:checkedState w14:val="0050" w14:font="Wingdings 2"/>
              <w14:uncheckedState w14:val="2610" w14:font="MS Gothic"/>
            </w14:checkbox>
          </w:sdtPr>
          <w:sdtEndPr/>
          <w:sdtContent>
            <w:tc>
              <w:tcPr>
                <w:tcW w:w="450" w:type="dxa"/>
              </w:tcPr>
              <w:p w:rsidR="00FA6A75" w:rsidRDefault="00FA6A75" w:rsidP="006C38EC">
                <w:pPr>
                  <w:pStyle w:val="Checkbox"/>
                  <w:jc w:val="both"/>
                </w:pPr>
                <w:r w:rsidRPr="00A67285">
                  <w:rPr>
                    <w:rFonts w:ascii="Segoe UI Symbol" w:hAnsi="Segoe UI Symbol" w:cs="Segoe UI Symbol"/>
                  </w:rPr>
                  <w:t>☐</w:t>
                </w:r>
              </w:p>
            </w:tc>
          </w:sdtContent>
        </w:sdt>
        <w:tc>
          <w:tcPr>
            <w:tcW w:w="9170" w:type="dxa"/>
          </w:tcPr>
          <w:p w:rsidR="00FA6A75" w:rsidRPr="008255FA" w:rsidRDefault="006D6EE0" w:rsidP="003C1241">
            <w:pPr>
              <w:pStyle w:val="ListNumber2"/>
              <w:jc w:val="both"/>
              <w:rPr>
                <w:highlight w:val="yellow"/>
              </w:rPr>
            </w:pPr>
            <w:r w:rsidRPr="008255FA">
              <w:rPr>
                <w:highlight w:val="yellow"/>
              </w:rPr>
              <w:t>Kích thước thùng hàng tối đa tại Cổng nhập là 65x40x35 cm</w:t>
            </w:r>
            <w:r w:rsidR="003C1241" w:rsidRPr="008255FA">
              <w:rPr>
                <w:highlight w:val="yellow"/>
              </w:rPr>
              <w:t xml:space="preserve"> với trọng lượng tối đa 10kg/thùng </w:t>
            </w:r>
          </w:p>
        </w:tc>
      </w:tr>
      <w:tr w:rsidR="002401D2" w:rsidTr="00AD0311">
        <w:trPr>
          <w:trHeight w:val="270"/>
        </w:trPr>
        <w:tc>
          <w:tcPr>
            <w:tcW w:w="450" w:type="dxa"/>
          </w:tcPr>
          <w:p w:rsidR="002401D2" w:rsidRDefault="002401D2" w:rsidP="00AD0311">
            <w:pPr>
              <w:pStyle w:val="Checkbox"/>
              <w:jc w:val="both"/>
            </w:pPr>
          </w:p>
        </w:tc>
        <w:sdt>
          <w:sdtPr>
            <w:id w:val="-215276152"/>
            <w:temporary/>
            <w14:checkbox>
              <w14:checked w14:val="0"/>
              <w14:checkedState w14:val="0050" w14:font="Wingdings 2"/>
              <w14:uncheckedState w14:val="2610" w14:font="MS Gothic"/>
            </w14:checkbox>
          </w:sdtPr>
          <w:sdtEndPr/>
          <w:sdtContent>
            <w:tc>
              <w:tcPr>
                <w:tcW w:w="450" w:type="dxa"/>
              </w:tcPr>
              <w:p w:rsidR="002401D2" w:rsidRDefault="002401D2" w:rsidP="00AD0311">
                <w:pPr>
                  <w:pStyle w:val="Checkbox"/>
                  <w:jc w:val="both"/>
                </w:pPr>
                <w:r w:rsidRPr="00A67285">
                  <w:rPr>
                    <w:rFonts w:ascii="Segoe UI Symbol" w:hAnsi="Segoe UI Symbol" w:cs="Segoe UI Symbol"/>
                  </w:rPr>
                  <w:t>☐</w:t>
                </w:r>
              </w:p>
            </w:tc>
          </w:sdtContent>
        </w:sdt>
        <w:tc>
          <w:tcPr>
            <w:tcW w:w="9170" w:type="dxa"/>
          </w:tcPr>
          <w:p w:rsidR="002401D2" w:rsidRPr="008255FA" w:rsidRDefault="002401D2" w:rsidP="002401D2">
            <w:pPr>
              <w:pStyle w:val="ListNumber2"/>
              <w:jc w:val="both"/>
              <w:rPr>
                <w:highlight w:val="yellow"/>
              </w:rPr>
            </w:pPr>
            <w:r w:rsidRPr="008255FA">
              <w:rPr>
                <w:highlight w:val="yellow"/>
              </w:rPr>
              <w:t xml:space="preserve">Kho được chia thành các dãy/ tầng/ mặt (trái/phải). Danh sách màu và năm sản xuất được dán ở đầu dãy để dễ nhận biết khi tìm hàng xuất. Hàng được xếp vào các khoang và được sắp xếp theo </w:t>
            </w:r>
            <w:r w:rsidR="00A32F2A" w:rsidRPr="008255FA">
              <w:rPr>
                <w:highlight w:val="yellow"/>
              </w:rPr>
              <w:t xml:space="preserve">Mã sản xuất và </w:t>
            </w:r>
            <w:r w:rsidRPr="008255FA">
              <w:rPr>
                <w:highlight w:val="yellow"/>
              </w:rPr>
              <w:t xml:space="preserve">giá bán. </w:t>
            </w:r>
          </w:p>
        </w:tc>
      </w:tr>
      <w:tr w:rsidR="00F610E2" w:rsidTr="00653A65">
        <w:trPr>
          <w:trHeight w:val="270"/>
        </w:trPr>
        <w:tc>
          <w:tcPr>
            <w:tcW w:w="450" w:type="dxa"/>
          </w:tcPr>
          <w:p w:rsidR="00F610E2" w:rsidRDefault="00F610E2" w:rsidP="006C38EC">
            <w:pPr>
              <w:pStyle w:val="Checkbox"/>
              <w:jc w:val="both"/>
            </w:pPr>
          </w:p>
        </w:tc>
        <w:sdt>
          <w:sdtPr>
            <w:id w:val="-2055614670"/>
            <w:temporary/>
            <w14:checkbox>
              <w14:checked w14:val="0"/>
              <w14:checkedState w14:val="0050" w14:font="Wingdings 2"/>
              <w14:uncheckedState w14:val="2610" w14:font="MS Gothic"/>
            </w14:checkbox>
          </w:sdtPr>
          <w:sdtEndPr/>
          <w:sdtContent>
            <w:tc>
              <w:tcPr>
                <w:tcW w:w="450" w:type="dxa"/>
              </w:tcPr>
              <w:p w:rsidR="00F610E2" w:rsidRDefault="00F610E2" w:rsidP="006C38EC">
                <w:pPr>
                  <w:pStyle w:val="Checkbox"/>
                  <w:jc w:val="both"/>
                </w:pPr>
                <w:r w:rsidRPr="00A67285">
                  <w:rPr>
                    <w:rFonts w:ascii="Segoe UI Symbol" w:hAnsi="Segoe UI Symbol" w:cs="Segoe UI Symbol"/>
                  </w:rPr>
                  <w:t>☐</w:t>
                </w:r>
              </w:p>
            </w:tc>
          </w:sdtContent>
        </w:sdt>
        <w:tc>
          <w:tcPr>
            <w:tcW w:w="9170" w:type="dxa"/>
          </w:tcPr>
          <w:p w:rsidR="00F610E2" w:rsidRPr="008255FA" w:rsidRDefault="002401D2" w:rsidP="002C1FDB">
            <w:pPr>
              <w:pStyle w:val="ListNumber2"/>
              <w:jc w:val="both"/>
              <w:rPr>
                <w:highlight w:val="yellow"/>
              </w:rPr>
            </w:pPr>
            <w:r w:rsidRPr="008255FA">
              <w:rPr>
                <w:highlight w:val="yellow"/>
              </w:rPr>
              <w:t>Số lượng hàng nhập trung bình hàng tháng khoảng 30 ngàn SP/tháng</w:t>
            </w:r>
            <w:r w:rsidR="002C1FDB" w:rsidRPr="008255FA">
              <w:rPr>
                <w:highlight w:val="yellow"/>
              </w:rPr>
              <w:t xml:space="preserve">. </w:t>
            </w:r>
          </w:p>
        </w:tc>
      </w:tr>
      <w:tr w:rsidR="00CC5BF8" w:rsidTr="00471C7F">
        <w:sdt>
          <w:sdtPr>
            <w:id w:val="-1599251422"/>
            <w:temporary/>
            <w14:checkbox>
              <w14:checked w14:val="0"/>
              <w14:checkedState w14:val="0050" w14:font="Wingdings 2"/>
              <w14:uncheckedState w14:val="2610" w14:font="MS Gothic"/>
            </w14:checkbox>
          </w:sdtPr>
          <w:sdtEndPr/>
          <w:sdtContent>
            <w:tc>
              <w:tcPr>
                <w:tcW w:w="450" w:type="dxa"/>
              </w:tcPr>
              <w:p w:rsidR="00CC5BF8" w:rsidRDefault="00CC5BF8" w:rsidP="006C38EC">
                <w:pPr>
                  <w:pStyle w:val="Checkbox"/>
                  <w:jc w:val="both"/>
                </w:pPr>
                <w:r w:rsidRPr="00A67285">
                  <w:rPr>
                    <w:rFonts w:ascii="Segoe UI Symbol" w:hAnsi="Segoe UI Symbol" w:cs="Segoe UI Symbol"/>
                  </w:rPr>
                  <w:t>☐</w:t>
                </w:r>
              </w:p>
            </w:tc>
          </w:sdtContent>
        </w:sdt>
        <w:tc>
          <w:tcPr>
            <w:tcW w:w="9620" w:type="dxa"/>
            <w:gridSpan w:val="2"/>
          </w:tcPr>
          <w:p w:rsidR="00CC5BF8" w:rsidRDefault="00CC5BF8" w:rsidP="006C38EC">
            <w:pPr>
              <w:pStyle w:val="ListNumber"/>
              <w:jc w:val="both"/>
            </w:pPr>
            <w:r>
              <w:t>Quy trình xuất kho thành phẩm:</w:t>
            </w:r>
          </w:p>
        </w:tc>
      </w:tr>
      <w:tr w:rsidR="00660A2B" w:rsidTr="002B386C">
        <w:tc>
          <w:tcPr>
            <w:tcW w:w="450" w:type="dxa"/>
          </w:tcPr>
          <w:p w:rsidR="00660A2B" w:rsidRDefault="00660A2B" w:rsidP="006C38EC">
            <w:pPr>
              <w:pStyle w:val="Checkbox"/>
              <w:jc w:val="both"/>
            </w:pPr>
          </w:p>
        </w:tc>
        <w:sdt>
          <w:sdtPr>
            <w:id w:val="1083954142"/>
            <w:temporary/>
            <w14:checkbox>
              <w14:checked w14:val="0"/>
              <w14:checkedState w14:val="0050" w14:font="Wingdings 2"/>
              <w14:uncheckedState w14:val="2610" w14:font="MS Gothic"/>
            </w14:checkbox>
          </w:sdtPr>
          <w:sdtEndPr/>
          <w:sdtContent>
            <w:tc>
              <w:tcPr>
                <w:tcW w:w="450" w:type="dxa"/>
              </w:tcPr>
              <w:p w:rsidR="00660A2B" w:rsidRDefault="00660A2B" w:rsidP="006C38EC">
                <w:pPr>
                  <w:pStyle w:val="Checkbox"/>
                  <w:jc w:val="both"/>
                </w:pPr>
                <w:r w:rsidRPr="00A67285">
                  <w:rPr>
                    <w:rFonts w:ascii="Segoe UI Symbol" w:hAnsi="Segoe UI Symbol" w:cs="Segoe UI Symbol"/>
                  </w:rPr>
                  <w:t>☐</w:t>
                </w:r>
              </w:p>
            </w:tc>
          </w:sdtContent>
        </w:sdt>
        <w:tc>
          <w:tcPr>
            <w:tcW w:w="9170" w:type="dxa"/>
          </w:tcPr>
          <w:p w:rsidR="00660A2B" w:rsidRPr="00685B4E" w:rsidRDefault="00404888" w:rsidP="006C38EC">
            <w:pPr>
              <w:pStyle w:val="ListNumber2"/>
              <w:jc w:val="both"/>
            </w:pPr>
            <w:r>
              <w:t>Các sản phẩm của từng cửa hàng đều được đóng trong 1 thùng</w:t>
            </w:r>
            <w:r w:rsidR="003C61AD">
              <w:t xml:space="preserve"> ( nhiều mã vạch trong 1 thùng)</w:t>
            </w:r>
            <w:r w:rsidR="00DD7209">
              <w:t xml:space="preserve"> dựa trên nhu cầu của từng của hàng</w:t>
            </w:r>
            <w:r>
              <w:t xml:space="preserve">. Khi chia hàng cho từng của hàng thì nhân viên chia theo chủng loại sản phẩm (sản phẩm được chia vào trong thùng của mỗi cửa hàng xong thì mới lấy sản phẩm khác để chia tiếp). thùng hàng có kích thước lớn nhất là </w:t>
            </w:r>
            <w:r w:rsidRPr="00DA6859">
              <w:rPr>
                <w:rFonts w:asciiTheme="majorHAnsi" w:hAnsiTheme="majorHAnsi" w:cstheme="majorHAnsi"/>
                <w:szCs w:val="24"/>
              </w:rPr>
              <w:t>85x51x31 cm</w:t>
            </w:r>
            <w:r>
              <w:rPr>
                <w:rFonts w:asciiTheme="majorHAnsi" w:hAnsiTheme="majorHAnsi" w:cstheme="majorHAnsi"/>
                <w:szCs w:val="24"/>
              </w:rPr>
              <w:t xml:space="preserve"> tương ứng với trọng lượng tối đa 20kg / thùng</w:t>
            </w:r>
          </w:p>
        </w:tc>
      </w:tr>
      <w:tr w:rsidR="00CC5BF8" w:rsidTr="00471C7F">
        <w:tc>
          <w:tcPr>
            <w:tcW w:w="450" w:type="dxa"/>
          </w:tcPr>
          <w:p w:rsidR="00CC5BF8" w:rsidRDefault="00CC5BF8" w:rsidP="006C38EC">
            <w:pPr>
              <w:pStyle w:val="Checkbox"/>
              <w:jc w:val="both"/>
            </w:pPr>
          </w:p>
        </w:tc>
        <w:sdt>
          <w:sdtPr>
            <w:id w:val="-871302964"/>
            <w:temporary/>
            <w14:checkbox>
              <w14:checked w14:val="0"/>
              <w14:checkedState w14:val="0050" w14:font="Wingdings 2"/>
              <w14:uncheckedState w14:val="2610" w14:font="MS Gothic"/>
            </w14:checkbox>
          </w:sdtPr>
          <w:sdtEndPr/>
          <w:sdtContent>
            <w:tc>
              <w:tcPr>
                <w:tcW w:w="450" w:type="dxa"/>
              </w:tcPr>
              <w:p w:rsidR="00CC5BF8" w:rsidRDefault="00CC5BF8" w:rsidP="006C38EC">
                <w:pPr>
                  <w:pStyle w:val="Checkbox"/>
                  <w:jc w:val="both"/>
                </w:pPr>
                <w:r w:rsidRPr="00A67285">
                  <w:rPr>
                    <w:rFonts w:ascii="Segoe UI Symbol" w:hAnsi="Segoe UI Symbol" w:cs="Segoe UI Symbol"/>
                  </w:rPr>
                  <w:t>☐</w:t>
                </w:r>
              </w:p>
            </w:tc>
          </w:sdtContent>
        </w:sdt>
        <w:tc>
          <w:tcPr>
            <w:tcW w:w="9170" w:type="dxa"/>
          </w:tcPr>
          <w:p w:rsidR="00CC5BF8" w:rsidRPr="00685B4E" w:rsidRDefault="00404888" w:rsidP="006C38EC">
            <w:pPr>
              <w:pStyle w:val="ListNumber2"/>
              <w:jc w:val="both"/>
            </w:pPr>
            <w:r>
              <w:t xml:space="preserve">Các sản phẩm khi xuất kho đều được quét mã vạch </w:t>
            </w:r>
            <w:r w:rsidR="00443D72">
              <w:t>và sau đó nhân viên sẽ so sánh kết quả quét mã vạch và phiếu xuất ghi tay (ở sổ) nếu chính xác thì mới lập phiếu xuất kho trên phần mềm DIP</w:t>
            </w:r>
            <w:r w:rsidR="003C438B">
              <w:t>. Phiếu xuất kho được đồng bộ với phần mềm kế toán Bravo thông qua CSDL trung gian và được kế toán kéo về cập nhật Bravo khi cần thiết.</w:t>
            </w:r>
          </w:p>
        </w:tc>
      </w:tr>
      <w:tr w:rsidR="00CC5BF8" w:rsidTr="00471C7F">
        <w:tc>
          <w:tcPr>
            <w:tcW w:w="450" w:type="dxa"/>
          </w:tcPr>
          <w:p w:rsidR="00CC5BF8" w:rsidRDefault="00CC5BF8" w:rsidP="006C38EC">
            <w:pPr>
              <w:pStyle w:val="Checkbox"/>
              <w:jc w:val="both"/>
            </w:pPr>
          </w:p>
        </w:tc>
        <w:sdt>
          <w:sdtPr>
            <w:id w:val="444661678"/>
            <w:temporary/>
            <w14:checkbox>
              <w14:checked w14:val="0"/>
              <w14:checkedState w14:val="0050" w14:font="Wingdings 2"/>
              <w14:uncheckedState w14:val="2610" w14:font="MS Gothic"/>
            </w14:checkbox>
          </w:sdtPr>
          <w:sdtEndPr/>
          <w:sdtContent>
            <w:tc>
              <w:tcPr>
                <w:tcW w:w="450" w:type="dxa"/>
              </w:tcPr>
              <w:p w:rsidR="00CC5BF8" w:rsidRDefault="00CC5BF8" w:rsidP="006C38EC">
                <w:pPr>
                  <w:pStyle w:val="Checkbox"/>
                  <w:jc w:val="both"/>
                </w:pPr>
                <w:r w:rsidRPr="00A67285">
                  <w:rPr>
                    <w:rFonts w:ascii="Segoe UI Symbol" w:hAnsi="Segoe UI Symbol" w:cs="Segoe UI Symbol"/>
                  </w:rPr>
                  <w:t>☐</w:t>
                </w:r>
              </w:p>
            </w:tc>
          </w:sdtContent>
        </w:sdt>
        <w:tc>
          <w:tcPr>
            <w:tcW w:w="9170" w:type="dxa"/>
          </w:tcPr>
          <w:p w:rsidR="00CC5BF8" w:rsidRPr="00685B4E" w:rsidRDefault="00DD7209" w:rsidP="006C38EC">
            <w:pPr>
              <w:pStyle w:val="ListNumber2"/>
              <w:jc w:val="both"/>
            </w:pPr>
            <w:r>
              <w:t>Kho có 1 cổng xuất được trang bị PC cài hệ điều hành win 7 và phần mềm quản lý kho. Kích thước và khoảng trống đủ để triển khai ống đọc RFID</w:t>
            </w:r>
          </w:p>
        </w:tc>
      </w:tr>
      <w:tr w:rsidR="00CC5BF8" w:rsidTr="00471C7F">
        <w:trPr>
          <w:trHeight w:val="270"/>
        </w:trPr>
        <w:tc>
          <w:tcPr>
            <w:tcW w:w="450" w:type="dxa"/>
          </w:tcPr>
          <w:p w:rsidR="00CC5BF8" w:rsidRDefault="00CC5BF8" w:rsidP="006C38EC">
            <w:pPr>
              <w:pStyle w:val="Checkbox"/>
              <w:jc w:val="both"/>
            </w:pPr>
          </w:p>
        </w:tc>
        <w:sdt>
          <w:sdtPr>
            <w:id w:val="683945510"/>
            <w:temporary/>
            <w14:checkbox>
              <w14:checked w14:val="0"/>
              <w14:checkedState w14:val="0050" w14:font="Wingdings 2"/>
              <w14:uncheckedState w14:val="2610" w14:font="MS Gothic"/>
            </w14:checkbox>
          </w:sdtPr>
          <w:sdtEndPr/>
          <w:sdtContent>
            <w:tc>
              <w:tcPr>
                <w:tcW w:w="450" w:type="dxa"/>
              </w:tcPr>
              <w:p w:rsidR="00CC5BF8" w:rsidRDefault="00CC5BF8" w:rsidP="006C38EC">
                <w:pPr>
                  <w:pStyle w:val="Checkbox"/>
                  <w:jc w:val="both"/>
                </w:pPr>
                <w:r w:rsidRPr="00A67285">
                  <w:rPr>
                    <w:rFonts w:ascii="Segoe UI Symbol" w:hAnsi="Segoe UI Symbol" w:cs="Segoe UI Symbol"/>
                  </w:rPr>
                  <w:t>☐</w:t>
                </w:r>
              </w:p>
            </w:tc>
          </w:sdtContent>
        </w:sdt>
        <w:tc>
          <w:tcPr>
            <w:tcW w:w="9170" w:type="dxa"/>
          </w:tcPr>
          <w:p w:rsidR="00CC5BF8" w:rsidRPr="00685B4E" w:rsidRDefault="002228B6" w:rsidP="006C38EC">
            <w:pPr>
              <w:pStyle w:val="ListNumber2"/>
              <w:jc w:val="both"/>
            </w:pPr>
            <w:r>
              <w:t>Khi lấy hàng để đóng thùng thì nhân viên phải đi vào phòng mẫu để tìm sản phẩm và dưới mỗi sản phẩm có 1 thẻ kho, trên thẻ kho đang có thông tin về vị trí khoang, tầng , mặt của sản phẩm đó trong kho để nhân viên xác định được vị trí sản phẩm và đi lấy để đóng vào thùng.</w:t>
            </w:r>
          </w:p>
        </w:tc>
      </w:tr>
      <w:tr w:rsidR="00CC5BF8" w:rsidTr="00471C7F">
        <w:trPr>
          <w:trHeight w:val="270"/>
        </w:trPr>
        <w:tc>
          <w:tcPr>
            <w:tcW w:w="450" w:type="dxa"/>
          </w:tcPr>
          <w:p w:rsidR="00CC5BF8" w:rsidRDefault="00CC5BF8" w:rsidP="006C38EC">
            <w:pPr>
              <w:pStyle w:val="Checkbox"/>
              <w:jc w:val="both"/>
            </w:pPr>
          </w:p>
        </w:tc>
        <w:sdt>
          <w:sdtPr>
            <w:id w:val="-1186048763"/>
            <w:temporary/>
            <w14:checkbox>
              <w14:checked w14:val="0"/>
              <w14:checkedState w14:val="0050" w14:font="Wingdings 2"/>
              <w14:uncheckedState w14:val="2610" w14:font="MS Gothic"/>
            </w14:checkbox>
          </w:sdtPr>
          <w:sdtEndPr/>
          <w:sdtContent>
            <w:tc>
              <w:tcPr>
                <w:tcW w:w="450" w:type="dxa"/>
              </w:tcPr>
              <w:p w:rsidR="00CC5BF8" w:rsidRDefault="00CC5BF8" w:rsidP="006C38EC">
                <w:pPr>
                  <w:pStyle w:val="Checkbox"/>
                  <w:jc w:val="both"/>
                </w:pPr>
                <w:r w:rsidRPr="00A67285">
                  <w:rPr>
                    <w:rFonts w:ascii="Segoe UI Symbol" w:hAnsi="Segoe UI Symbol" w:cs="Segoe UI Symbol"/>
                  </w:rPr>
                  <w:t>☐</w:t>
                </w:r>
              </w:p>
            </w:tc>
          </w:sdtContent>
        </w:sdt>
        <w:tc>
          <w:tcPr>
            <w:tcW w:w="9170" w:type="dxa"/>
          </w:tcPr>
          <w:p w:rsidR="00CC5BF8" w:rsidRPr="00685B4E" w:rsidRDefault="002228B6" w:rsidP="006C38EC">
            <w:pPr>
              <w:pStyle w:val="ListNumber2"/>
              <w:jc w:val="both"/>
            </w:pPr>
            <w:r>
              <w:t>Số lượng sản phẩm xuất kho trung bình 1 tháng vào khoảng 30.000 sản phẩm</w:t>
            </w:r>
          </w:p>
        </w:tc>
      </w:tr>
      <w:tr w:rsidR="00660A2B" w:rsidTr="002B386C">
        <w:trPr>
          <w:trHeight w:val="270"/>
        </w:trPr>
        <w:tc>
          <w:tcPr>
            <w:tcW w:w="450" w:type="dxa"/>
          </w:tcPr>
          <w:p w:rsidR="00660A2B" w:rsidRDefault="00660A2B" w:rsidP="006C38EC">
            <w:pPr>
              <w:pStyle w:val="Checkbox"/>
              <w:jc w:val="both"/>
            </w:pPr>
          </w:p>
        </w:tc>
        <w:sdt>
          <w:sdtPr>
            <w:id w:val="301125300"/>
            <w:temporary/>
            <w14:checkbox>
              <w14:checked w14:val="0"/>
              <w14:checkedState w14:val="0050" w14:font="Wingdings 2"/>
              <w14:uncheckedState w14:val="2610" w14:font="MS Gothic"/>
            </w14:checkbox>
          </w:sdtPr>
          <w:sdtEndPr/>
          <w:sdtContent>
            <w:tc>
              <w:tcPr>
                <w:tcW w:w="450" w:type="dxa"/>
              </w:tcPr>
              <w:p w:rsidR="00660A2B" w:rsidRDefault="00660A2B" w:rsidP="006C38EC">
                <w:pPr>
                  <w:pStyle w:val="Checkbox"/>
                  <w:jc w:val="both"/>
                </w:pPr>
                <w:r w:rsidRPr="00A67285">
                  <w:rPr>
                    <w:rFonts w:ascii="Segoe UI Symbol" w:hAnsi="Segoe UI Symbol" w:cs="Segoe UI Symbol"/>
                  </w:rPr>
                  <w:t>☐</w:t>
                </w:r>
              </w:p>
            </w:tc>
          </w:sdtContent>
        </w:sdt>
        <w:tc>
          <w:tcPr>
            <w:tcW w:w="9170" w:type="dxa"/>
          </w:tcPr>
          <w:p w:rsidR="00AE6F52" w:rsidRPr="00685B4E" w:rsidRDefault="000516F6" w:rsidP="002228B6">
            <w:pPr>
              <w:pStyle w:val="ListNumber2"/>
              <w:jc w:val="both"/>
            </w:pPr>
            <w:r>
              <w:t xml:space="preserve">Quy trình xuất trả hàng lỗi </w:t>
            </w:r>
            <w:r w:rsidR="002228B6">
              <w:t>tương tự như xuất hàng cho cửa hàng từ sản xuất</w:t>
            </w:r>
          </w:p>
        </w:tc>
      </w:tr>
      <w:tr w:rsidR="00A67285" w:rsidTr="003D6AFD">
        <w:sdt>
          <w:sdtPr>
            <w:id w:val="-967506554"/>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gridSpan w:val="2"/>
          </w:tcPr>
          <w:p w:rsidR="00A67285" w:rsidRDefault="00565EEE" w:rsidP="006C38EC">
            <w:pPr>
              <w:pStyle w:val="ListNumber"/>
              <w:jc w:val="both"/>
            </w:pPr>
            <w:r>
              <w:t xml:space="preserve">Quy trình </w:t>
            </w:r>
            <w:r w:rsidR="00CC5BF8">
              <w:t>kiểm kê</w:t>
            </w:r>
            <w:r>
              <w:t xml:space="preserve"> kho thành phẩm:</w:t>
            </w:r>
          </w:p>
        </w:tc>
      </w:tr>
      <w:tr w:rsidR="00C60C64" w:rsidTr="002B386C">
        <w:tc>
          <w:tcPr>
            <w:tcW w:w="450" w:type="dxa"/>
          </w:tcPr>
          <w:p w:rsidR="00C60C64" w:rsidRDefault="00C60C64" w:rsidP="006C38EC">
            <w:pPr>
              <w:pStyle w:val="Checkbox"/>
              <w:jc w:val="both"/>
            </w:pPr>
          </w:p>
        </w:tc>
        <w:sdt>
          <w:sdtPr>
            <w:id w:val="-2078578864"/>
            <w:temporary/>
            <w14:checkbox>
              <w14:checked w14:val="0"/>
              <w14:checkedState w14:val="0050" w14:font="Wingdings 2"/>
              <w14:uncheckedState w14:val="2610" w14:font="MS Gothic"/>
            </w14:checkbox>
          </w:sdtPr>
          <w:sdtEndPr/>
          <w:sdtContent>
            <w:tc>
              <w:tcPr>
                <w:tcW w:w="450" w:type="dxa"/>
              </w:tcPr>
              <w:p w:rsidR="00C60C64" w:rsidRDefault="00C60C64" w:rsidP="006C38EC">
                <w:pPr>
                  <w:pStyle w:val="Checkbox"/>
                  <w:jc w:val="both"/>
                </w:pPr>
                <w:r w:rsidRPr="00A67285">
                  <w:rPr>
                    <w:rFonts w:ascii="Segoe UI Symbol" w:hAnsi="Segoe UI Symbol" w:cs="Segoe UI Symbol"/>
                  </w:rPr>
                  <w:t>☐</w:t>
                </w:r>
              </w:p>
            </w:tc>
          </w:sdtContent>
        </w:sdt>
        <w:tc>
          <w:tcPr>
            <w:tcW w:w="9170" w:type="dxa"/>
          </w:tcPr>
          <w:p w:rsidR="00C60C64" w:rsidRPr="00685B4E" w:rsidRDefault="00C60C64" w:rsidP="00EE5609">
            <w:pPr>
              <w:pStyle w:val="ListNumber2"/>
              <w:jc w:val="both"/>
            </w:pPr>
            <w:r>
              <w:t>Phương pháp kiểm kê hiện tạ</w:t>
            </w:r>
            <w:r w:rsidR="00EE5609">
              <w:t xml:space="preserve">i để kiểm kê kho, nhân viên sẽ xuất file tồn trên hệ thống kế toán (File excel) và sau đó sẽ mang máy tính đi quét từng mã vạch </w:t>
            </w:r>
            <w:r w:rsidR="00EE5609">
              <w:lastRenderedPageBreak/>
              <w:t>trong kho. Nếu có chênh lệch thì phải điều chỉnh cả phần mềm xuất nhập kho DIP và phần mề kế toán</w:t>
            </w:r>
            <w:r w:rsidR="00532BF9">
              <w:t xml:space="preserve"> Bravo</w:t>
            </w:r>
            <w:r w:rsidR="00EE5609">
              <w:t xml:space="preserve"> để cho chính xác</w:t>
            </w:r>
            <w:r w:rsidR="00331616">
              <w:t>. (Tạo bù phiếu nhập, xuất</w:t>
            </w:r>
            <w:r w:rsidR="0010101A">
              <w:t xml:space="preserve"> trên phần mềm DIP</w:t>
            </w:r>
            <w:r w:rsidR="00331616">
              <w:t xml:space="preserve"> để điều chỉnh số chênh lệch</w:t>
            </w:r>
            <w:r w:rsidR="0010101A">
              <w:t xml:space="preserve"> sau đó dữ liệu đẩy về CSDL trung gian để cho phần mềm kế toán Bravo lấy về</w:t>
            </w:r>
            <w:r w:rsidR="00331616">
              <w:t>)</w:t>
            </w:r>
          </w:p>
        </w:tc>
      </w:tr>
      <w:tr w:rsidR="00C60C64" w:rsidTr="00471C7F">
        <w:tc>
          <w:tcPr>
            <w:tcW w:w="450" w:type="dxa"/>
          </w:tcPr>
          <w:p w:rsidR="00C60C64" w:rsidRDefault="00C60C64" w:rsidP="006C38EC">
            <w:pPr>
              <w:pStyle w:val="Checkbox"/>
              <w:jc w:val="both"/>
            </w:pPr>
          </w:p>
        </w:tc>
        <w:sdt>
          <w:sdtPr>
            <w:id w:val="848767421"/>
            <w:temporary/>
            <w14:checkbox>
              <w14:checked w14:val="0"/>
              <w14:checkedState w14:val="0050" w14:font="Wingdings 2"/>
              <w14:uncheckedState w14:val="2610" w14:font="MS Gothic"/>
            </w14:checkbox>
          </w:sdtPr>
          <w:sdtEndPr/>
          <w:sdtContent>
            <w:tc>
              <w:tcPr>
                <w:tcW w:w="450" w:type="dxa"/>
              </w:tcPr>
              <w:p w:rsidR="00C60C64" w:rsidRDefault="00C60C64" w:rsidP="006C38EC">
                <w:pPr>
                  <w:pStyle w:val="Checkbox"/>
                  <w:jc w:val="both"/>
                </w:pPr>
                <w:r w:rsidRPr="00A67285">
                  <w:rPr>
                    <w:rFonts w:ascii="Segoe UI Symbol" w:hAnsi="Segoe UI Symbol" w:cs="Segoe UI Symbol"/>
                  </w:rPr>
                  <w:t>☐</w:t>
                </w:r>
              </w:p>
            </w:tc>
          </w:sdtContent>
        </w:sdt>
        <w:tc>
          <w:tcPr>
            <w:tcW w:w="9170" w:type="dxa"/>
          </w:tcPr>
          <w:p w:rsidR="00C60C64" w:rsidRPr="00685B4E" w:rsidRDefault="00581298" w:rsidP="006C38EC">
            <w:pPr>
              <w:pStyle w:val="ListNumber2"/>
              <w:jc w:val="both"/>
            </w:pPr>
            <w:r>
              <w:t>Mỗi lần kiểm kê thì có thể kiểm kê toàn bộ kho hoặc 1 chủng loại sản phẩm cụ thể để lấy số lượng tồn của chủng loại sản phẩm đó</w:t>
            </w:r>
          </w:p>
        </w:tc>
      </w:tr>
      <w:tr w:rsidR="00A67285" w:rsidTr="003D6AFD">
        <w:tc>
          <w:tcPr>
            <w:tcW w:w="450" w:type="dxa"/>
          </w:tcPr>
          <w:p w:rsidR="00A67285" w:rsidRDefault="00A67285" w:rsidP="006C38EC">
            <w:pPr>
              <w:pStyle w:val="Checkbox"/>
              <w:jc w:val="both"/>
            </w:pPr>
          </w:p>
        </w:tc>
        <w:sdt>
          <w:sdtPr>
            <w:id w:val="-618147702"/>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170" w:type="dxa"/>
          </w:tcPr>
          <w:p w:rsidR="00A67285" w:rsidRPr="00685B4E" w:rsidRDefault="002C0899" w:rsidP="002C0899">
            <w:pPr>
              <w:pStyle w:val="ListNumber2"/>
              <w:jc w:val="both"/>
            </w:pPr>
            <w:r>
              <w:t>Với trường hợp kiểm kê toàn bộ kho thì thời gian kiểm kê lên đến 1-2 tháng. Và trong thời gian kiểm kê hoạt động nhập, xuất kho vẫn diễn ra bình thường và sau đó điều chỉnh lại sau</w:t>
            </w:r>
          </w:p>
        </w:tc>
      </w:tr>
    </w:tbl>
    <w:p w:rsidR="00685B4E" w:rsidRPr="00685B4E" w:rsidRDefault="00A81D8B" w:rsidP="006C38EC">
      <w:pPr>
        <w:pStyle w:val="Heading1"/>
        <w:jc w:val="both"/>
      </w:pPr>
      <w:r>
        <w:t>Quy trình quản lý in, cấp, dán mã vạch lên thành phẩm</w:t>
      </w:r>
    </w:p>
    <w:tbl>
      <w:tblPr>
        <w:tblW w:w="0" w:type="auto"/>
        <w:tblLayout w:type="fixed"/>
        <w:tblCellMar>
          <w:left w:w="115" w:type="dxa"/>
          <w:right w:w="115" w:type="dxa"/>
        </w:tblCellMar>
        <w:tblLook w:val="0600" w:firstRow="0" w:lastRow="0" w:firstColumn="0" w:lastColumn="0" w:noHBand="1" w:noVBand="1"/>
      </w:tblPr>
      <w:tblGrid>
        <w:gridCol w:w="450"/>
        <w:gridCol w:w="9620"/>
      </w:tblGrid>
      <w:tr w:rsidR="00A67285" w:rsidTr="00471C7F">
        <w:trPr>
          <w:trHeight w:val="297"/>
        </w:trPr>
        <w:sdt>
          <w:sdtPr>
            <w:id w:val="-1918156688"/>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Default="005F40DF" w:rsidP="006C38EC">
            <w:pPr>
              <w:pStyle w:val="ListNumber"/>
              <w:numPr>
                <w:ilvl w:val="0"/>
                <w:numId w:val="39"/>
              </w:numPr>
              <w:jc w:val="both"/>
            </w:pPr>
            <w:r>
              <w:t>Mã vạch được quản lý trên phần mềm nhập, xuất kho DIP và được sinh ra khi tạo phiếu nhập kho. Mã vạch của may 10 đang không mang thông tin mà thông tin mã vạch đang được lưu trên phần mềm DIP.</w:t>
            </w:r>
          </w:p>
        </w:tc>
      </w:tr>
      <w:tr w:rsidR="00A67285" w:rsidTr="00471C7F">
        <w:sdt>
          <w:sdtPr>
            <w:id w:val="56749021"/>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Pr="00685B4E" w:rsidRDefault="00F13DA5" w:rsidP="006C38EC">
            <w:pPr>
              <w:pStyle w:val="ListNumber"/>
              <w:jc w:val="both"/>
            </w:pPr>
            <w:r>
              <w:t>Thông tin mã vạch đang gồm màu, cỡ , Số lượng sản xuất ( theo lệnh sản xuất)</w:t>
            </w:r>
          </w:p>
        </w:tc>
      </w:tr>
      <w:tr w:rsidR="00EF490B" w:rsidTr="002B386C">
        <w:sdt>
          <w:sdtPr>
            <w:id w:val="-681444415"/>
            <w:temporary/>
            <w14:checkbox>
              <w14:checked w14:val="0"/>
              <w14:checkedState w14:val="0050" w14:font="Wingdings 2"/>
              <w14:uncheckedState w14:val="2610" w14:font="MS Gothic"/>
            </w14:checkbox>
          </w:sdtPr>
          <w:sdtEndPr/>
          <w:sdtContent>
            <w:tc>
              <w:tcPr>
                <w:tcW w:w="450" w:type="dxa"/>
              </w:tcPr>
              <w:p w:rsidR="00EF490B" w:rsidRDefault="00EF490B" w:rsidP="006C38EC">
                <w:pPr>
                  <w:pStyle w:val="Checkbox"/>
                  <w:jc w:val="both"/>
                </w:pPr>
                <w:r w:rsidRPr="00A67285">
                  <w:rPr>
                    <w:rFonts w:ascii="Segoe UI Symbol" w:hAnsi="Segoe UI Symbol" w:cs="Segoe UI Symbol"/>
                  </w:rPr>
                  <w:t>☐</w:t>
                </w:r>
              </w:p>
            </w:tc>
          </w:sdtContent>
        </w:sdt>
        <w:tc>
          <w:tcPr>
            <w:tcW w:w="9620" w:type="dxa"/>
          </w:tcPr>
          <w:p w:rsidR="00EF490B" w:rsidRPr="00685B4E" w:rsidRDefault="004614AE" w:rsidP="006C38EC">
            <w:pPr>
              <w:pStyle w:val="ListNumber"/>
              <w:jc w:val="both"/>
            </w:pPr>
            <w:r>
              <w:t>Mã vạch đang được in tại Tổng công ty</w:t>
            </w:r>
            <w:r w:rsidR="0034727D">
              <w:t xml:space="preserve"> và in trên giất Decal Tomy A4 sau đó cắt ra và dán lên sản phẩm. kích thước mỗi tem mã vạch vào khoảng 19x39 mm</w:t>
            </w:r>
          </w:p>
        </w:tc>
      </w:tr>
      <w:tr w:rsidR="00C54F10" w:rsidTr="002B386C">
        <w:sdt>
          <w:sdtPr>
            <w:id w:val="961622928"/>
            <w:temporary/>
            <w14:checkbox>
              <w14:checked w14:val="0"/>
              <w14:checkedState w14:val="0050" w14:font="Wingdings 2"/>
              <w14:uncheckedState w14:val="2610" w14:font="MS Gothic"/>
            </w14:checkbox>
          </w:sdtPr>
          <w:sdtEndPr/>
          <w:sdtContent>
            <w:tc>
              <w:tcPr>
                <w:tcW w:w="450" w:type="dxa"/>
              </w:tcPr>
              <w:p w:rsidR="00C54F10" w:rsidRDefault="00C54F10" w:rsidP="006C38EC">
                <w:pPr>
                  <w:pStyle w:val="Checkbox"/>
                  <w:jc w:val="both"/>
                </w:pPr>
                <w:r w:rsidRPr="00A67285">
                  <w:rPr>
                    <w:rFonts w:ascii="Segoe UI Symbol" w:hAnsi="Segoe UI Symbol" w:cs="Segoe UI Symbol"/>
                  </w:rPr>
                  <w:t>☐</w:t>
                </w:r>
              </w:p>
            </w:tc>
          </w:sdtContent>
        </w:sdt>
        <w:tc>
          <w:tcPr>
            <w:tcW w:w="9620" w:type="dxa"/>
          </w:tcPr>
          <w:p w:rsidR="00C54F10" w:rsidRPr="00685B4E" w:rsidRDefault="00CE7A0C" w:rsidP="006C38EC">
            <w:pPr>
              <w:pStyle w:val="ListNumber"/>
              <w:jc w:val="both"/>
            </w:pPr>
            <w:r>
              <w:t>Mã vạch của may 10 đang không theo chuẩn của GTIN13</w:t>
            </w:r>
            <w:r w:rsidR="007425CF">
              <w:t xml:space="preserve"> vì trước có theo chuẩn của GTIN 13 nhưng không đủ mã cho sản phẩm nên không để theo chuẩn của GTIN13 nữa</w:t>
            </w:r>
            <w:r>
              <w:t xml:space="preserve"> (</w:t>
            </w:r>
            <w:r w:rsidR="007425CF">
              <w:t>hiện tại</w:t>
            </w:r>
            <w:r>
              <w:t xml:space="preserve"> 5 số đầu đang cố định là mã doanh nghiệp, các số sau tự tăng theo thứ tự trong quá trình sinh mã vạch)</w:t>
            </w:r>
          </w:p>
        </w:tc>
      </w:tr>
      <w:tr w:rsidR="003F3FA1" w:rsidTr="002B386C">
        <w:sdt>
          <w:sdtPr>
            <w:id w:val="-1135713963"/>
            <w:temporary/>
            <w14:checkbox>
              <w14:checked w14:val="0"/>
              <w14:checkedState w14:val="0050" w14:font="Wingdings 2"/>
              <w14:uncheckedState w14:val="2610" w14:font="MS Gothic"/>
            </w14:checkbox>
          </w:sdtPr>
          <w:sdtEndPr/>
          <w:sdtContent>
            <w:tc>
              <w:tcPr>
                <w:tcW w:w="450" w:type="dxa"/>
              </w:tcPr>
              <w:p w:rsidR="003F3FA1" w:rsidRDefault="003F3FA1" w:rsidP="006C38EC">
                <w:pPr>
                  <w:pStyle w:val="Checkbox"/>
                  <w:jc w:val="both"/>
                </w:pPr>
                <w:r w:rsidRPr="00A67285">
                  <w:rPr>
                    <w:rFonts w:ascii="Segoe UI Symbol" w:hAnsi="Segoe UI Symbol" w:cs="Segoe UI Symbol"/>
                  </w:rPr>
                  <w:t>☐</w:t>
                </w:r>
              </w:p>
            </w:tc>
          </w:sdtContent>
        </w:sdt>
        <w:tc>
          <w:tcPr>
            <w:tcW w:w="9620" w:type="dxa"/>
          </w:tcPr>
          <w:p w:rsidR="003F3FA1" w:rsidRPr="00685B4E" w:rsidRDefault="003F3FA1" w:rsidP="00D714D2">
            <w:pPr>
              <w:pStyle w:val="ListNumber"/>
              <w:jc w:val="both"/>
            </w:pPr>
            <w:r>
              <w:t xml:space="preserve">Các thông tin </w:t>
            </w:r>
            <w:r w:rsidR="00D714D2">
              <w:t xml:space="preserve">màu, cỡ, năm sản xuất may 10 đang định đưa vào thông tin chip. </w:t>
            </w:r>
            <w:r>
              <w:t xml:space="preserve"> </w:t>
            </w:r>
          </w:p>
        </w:tc>
      </w:tr>
      <w:tr w:rsidR="00066199" w:rsidTr="002B386C">
        <w:sdt>
          <w:sdtPr>
            <w:id w:val="1973636869"/>
            <w:temporary/>
            <w14:checkbox>
              <w14:checked w14:val="0"/>
              <w14:checkedState w14:val="0050" w14:font="Wingdings 2"/>
              <w14:uncheckedState w14:val="2610" w14:font="MS Gothic"/>
            </w14:checkbox>
          </w:sdtPr>
          <w:sdtEndPr/>
          <w:sdtContent>
            <w:tc>
              <w:tcPr>
                <w:tcW w:w="450" w:type="dxa"/>
              </w:tcPr>
              <w:p w:rsidR="00066199" w:rsidRDefault="00066199" w:rsidP="006C38EC">
                <w:pPr>
                  <w:pStyle w:val="Checkbox"/>
                  <w:jc w:val="both"/>
                </w:pPr>
                <w:r w:rsidRPr="00A67285">
                  <w:rPr>
                    <w:rFonts w:ascii="Segoe UI Symbol" w:hAnsi="Segoe UI Symbol" w:cs="Segoe UI Symbol"/>
                  </w:rPr>
                  <w:t>☐</w:t>
                </w:r>
              </w:p>
            </w:tc>
          </w:sdtContent>
        </w:sdt>
        <w:tc>
          <w:tcPr>
            <w:tcW w:w="9620" w:type="dxa"/>
          </w:tcPr>
          <w:p w:rsidR="00066199" w:rsidRPr="00D714D2" w:rsidRDefault="00066199" w:rsidP="006C38EC">
            <w:pPr>
              <w:pStyle w:val="ListNumber"/>
              <w:jc w:val="both"/>
              <w:rPr>
                <w:color w:val="FF0000"/>
              </w:rPr>
            </w:pPr>
            <w:r w:rsidRPr="00D714D2">
              <w:rPr>
                <w:color w:val="FF0000"/>
              </w:rPr>
              <w:t>Cấu hình và thông số của máy in mã vạch hiện tại đơn vị đang sử dụ</w:t>
            </w:r>
            <w:r w:rsidR="0066212C" w:rsidRPr="00D714D2">
              <w:rPr>
                <w:color w:val="FF0000"/>
              </w:rPr>
              <w:t>ng. Đơn vị cung cấp máy in mã vạch?</w:t>
            </w:r>
          </w:p>
        </w:tc>
      </w:tr>
      <w:tr w:rsidR="00A67285" w:rsidTr="00471C7F">
        <w:sdt>
          <w:sdtPr>
            <w:id w:val="-911071710"/>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Pr="00D714D2" w:rsidRDefault="003F3FA1" w:rsidP="006C38EC">
            <w:pPr>
              <w:pStyle w:val="ListNumber"/>
              <w:jc w:val="both"/>
              <w:rPr>
                <w:color w:val="FF0000"/>
              </w:rPr>
            </w:pPr>
            <w:r w:rsidRPr="00D714D2">
              <w:rPr>
                <w:color w:val="FF0000"/>
              </w:rPr>
              <w:t xml:space="preserve">Cấu hình và thông số của máy </w:t>
            </w:r>
            <w:r w:rsidR="00066199" w:rsidRPr="00D714D2">
              <w:rPr>
                <w:color w:val="FF0000"/>
              </w:rPr>
              <w:t>đọc</w:t>
            </w:r>
            <w:r w:rsidRPr="00D714D2">
              <w:rPr>
                <w:color w:val="FF0000"/>
              </w:rPr>
              <w:t xml:space="preserve"> mã vạch hiện tại đơn vị đang sử dụng</w:t>
            </w:r>
            <w:r w:rsidR="00C54F10" w:rsidRPr="00D714D2">
              <w:rPr>
                <w:color w:val="FF0000"/>
              </w:rPr>
              <w:t xml:space="preserve"> </w:t>
            </w:r>
            <w:r w:rsidR="00066199" w:rsidRPr="00D714D2">
              <w:rPr>
                <w:color w:val="FF0000"/>
              </w:rPr>
              <w:t>để thực hiện nhập/xuất và kiểm kê kho</w:t>
            </w:r>
            <w:r w:rsidR="006B2C84" w:rsidRPr="00D714D2">
              <w:rPr>
                <w:color w:val="FF0000"/>
              </w:rPr>
              <w:t xml:space="preserve"> (nếu có)</w:t>
            </w:r>
          </w:p>
        </w:tc>
      </w:tr>
    </w:tbl>
    <w:p w:rsidR="00685B4E" w:rsidRPr="009355C2" w:rsidRDefault="00D74F9B" w:rsidP="006C38EC">
      <w:pPr>
        <w:pStyle w:val="Heading1"/>
        <w:jc w:val="both"/>
      </w:pPr>
      <w:r>
        <w:t>Thùng đựng sản phẩm</w:t>
      </w:r>
    </w:p>
    <w:tbl>
      <w:tblPr>
        <w:tblW w:w="0" w:type="auto"/>
        <w:tblLayout w:type="fixed"/>
        <w:tblCellMar>
          <w:left w:w="115" w:type="dxa"/>
          <w:right w:w="115" w:type="dxa"/>
        </w:tblCellMar>
        <w:tblLook w:val="0600" w:firstRow="0" w:lastRow="0" w:firstColumn="0" w:lastColumn="0" w:noHBand="1" w:noVBand="1"/>
      </w:tblPr>
      <w:tblGrid>
        <w:gridCol w:w="450"/>
        <w:gridCol w:w="9620"/>
      </w:tblGrid>
      <w:tr w:rsidR="00740807" w:rsidTr="002B386C">
        <w:trPr>
          <w:trHeight w:val="297"/>
        </w:trPr>
        <w:sdt>
          <w:sdtPr>
            <w:id w:val="-1957395757"/>
            <w:temporary/>
            <w14:checkbox>
              <w14:checked w14:val="0"/>
              <w14:checkedState w14:val="0050" w14:font="Wingdings 2"/>
              <w14:uncheckedState w14:val="2610" w14:font="MS Gothic"/>
            </w14:checkbox>
          </w:sdtPr>
          <w:sdtEndPr/>
          <w:sdtContent>
            <w:tc>
              <w:tcPr>
                <w:tcW w:w="450" w:type="dxa"/>
              </w:tcPr>
              <w:p w:rsidR="00740807" w:rsidRDefault="00740807" w:rsidP="006C38EC">
                <w:pPr>
                  <w:pStyle w:val="Checkbox"/>
                  <w:jc w:val="both"/>
                </w:pPr>
                <w:r w:rsidRPr="00A67285">
                  <w:rPr>
                    <w:rFonts w:ascii="Segoe UI Symbol" w:hAnsi="Segoe UI Symbol" w:cs="Segoe UI Symbol"/>
                  </w:rPr>
                  <w:t>☐</w:t>
                </w:r>
              </w:p>
            </w:tc>
          </w:sdtContent>
        </w:sdt>
        <w:tc>
          <w:tcPr>
            <w:tcW w:w="9620" w:type="dxa"/>
          </w:tcPr>
          <w:p w:rsidR="00740807" w:rsidRPr="009355C2" w:rsidRDefault="00740807" w:rsidP="00495077">
            <w:pPr>
              <w:pStyle w:val="ListNumber"/>
              <w:numPr>
                <w:ilvl w:val="0"/>
                <w:numId w:val="40"/>
              </w:numPr>
              <w:jc w:val="both"/>
            </w:pPr>
            <w:r>
              <w:t xml:space="preserve">Chất liệu thùng </w:t>
            </w:r>
            <w:r w:rsidR="007466EB">
              <w:t>đang là thùng giấy</w:t>
            </w:r>
          </w:p>
        </w:tc>
      </w:tr>
      <w:tr w:rsidR="00A67285" w:rsidTr="00471C7F">
        <w:trPr>
          <w:trHeight w:val="297"/>
        </w:trPr>
        <w:bookmarkStart w:id="1" w:name="_Hlk812648" w:displacedByCustomXml="next"/>
        <w:sdt>
          <w:sdtPr>
            <w:id w:val="108166020"/>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Pr="009355C2" w:rsidRDefault="00D133E4" w:rsidP="00AE2C57">
            <w:pPr>
              <w:pStyle w:val="ListNumber"/>
              <w:numPr>
                <w:ilvl w:val="0"/>
                <w:numId w:val="40"/>
              </w:numPr>
              <w:jc w:val="both"/>
            </w:pPr>
            <w:r>
              <w:t>K</w:t>
            </w:r>
            <w:r w:rsidR="00DD2FB3">
              <w:t>ích</w:t>
            </w:r>
            <w:r w:rsidR="00D74F9B">
              <w:t xml:space="preserve"> thước tối đa</w:t>
            </w:r>
            <w:r w:rsidR="00AE2C57">
              <w:t xml:space="preserve"> 65x40x35 cm với cửa nhập và </w:t>
            </w:r>
            <w:r w:rsidR="00AE2C57" w:rsidRPr="00DA6859">
              <w:rPr>
                <w:rFonts w:asciiTheme="majorHAnsi" w:hAnsiTheme="majorHAnsi" w:cstheme="majorHAnsi"/>
                <w:szCs w:val="24"/>
              </w:rPr>
              <w:t>85x51x31</w:t>
            </w:r>
            <w:r w:rsidR="00AE2C57">
              <w:rPr>
                <w:rFonts w:asciiTheme="majorHAnsi" w:hAnsiTheme="majorHAnsi" w:cstheme="majorHAnsi"/>
                <w:szCs w:val="24"/>
              </w:rPr>
              <w:t xml:space="preserve"> cm với cửa xuất</w:t>
            </w:r>
          </w:p>
        </w:tc>
      </w:tr>
      <w:tr w:rsidR="00A67285" w:rsidTr="00471C7F">
        <w:sdt>
          <w:sdtPr>
            <w:id w:val="1124112736"/>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Pr="009355C2" w:rsidRDefault="00D133E4" w:rsidP="006C38EC">
            <w:pPr>
              <w:pStyle w:val="ListNumber"/>
              <w:jc w:val="both"/>
            </w:pPr>
            <w:r>
              <w:t>T</w:t>
            </w:r>
            <w:r w:rsidR="00DD2FB3">
              <w:t>rọng</w:t>
            </w:r>
            <w:r w:rsidR="00D74F9B">
              <w:t xml:space="preserve"> lượng tối đa của thùng đựng sản phẩm</w:t>
            </w:r>
            <w:r>
              <w:t xml:space="preserve"> với cửa nhập là 10kg và cửa xuất là 20kg</w:t>
            </w:r>
          </w:p>
        </w:tc>
      </w:tr>
      <w:tr w:rsidR="00A67285" w:rsidTr="00471C7F">
        <w:sdt>
          <w:sdtPr>
            <w:id w:val="-927883145"/>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Pr="009355C2" w:rsidRDefault="00227176" w:rsidP="006C38EC">
            <w:pPr>
              <w:pStyle w:val="ListNumber"/>
              <w:jc w:val="both"/>
            </w:pPr>
            <w:r>
              <w:t>Số</w:t>
            </w:r>
            <w:r w:rsidR="00D74F9B">
              <w:t xml:space="preserve"> lượng tối đa sản phẩm được chứa trong một thùng</w:t>
            </w:r>
            <w:r>
              <w:t xml:space="preserve"> khoả</w:t>
            </w:r>
            <w:r w:rsidR="00827D8D">
              <w:t>ng 15</w:t>
            </w:r>
            <w:r>
              <w:t>0 sản phẩm</w:t>
            </w:r>
          </w:p>
        </w:tc>
      </w:tr>
      <w:tr w:rsidR="00895BFD" w:rsidTr="00653A65">
        <w:sdt>
          <w:sdtPr>
            <w:id w:val="-1832751170"/>
            <w:temporary/>
            <w14:checkbox>
              <w14:checked w14:val="0"/>
              <w14:checkedState w14:val="0050" w14:font="Wingdings 2"/>
              <w14:uncheckedState w14:val="2610" w14:font="MS Gothic"/>
            </w14:checkbox>
          </w:sdtPr>
          <w:sdtEndPr/>
          <w:sdtContent>
            <w:tc>
              <w:tcPr>
                <w:tcW w:w="450" w:type="dxa"/>
              </w:tcPr>
              <w:p w:rsidR="00895BFD" w:rsidRDefault="00895BFD" w:rsidP="006C38EC">
                <w:pPr>
                  <w:pStyle w:val="Checkbox"/>
                  <w:jc w:val="both"/>
                </w:pPr>
                <w:r w:rsidRPr="00A67285">
                  <w:rPr>
                    <w:rFonts w:ascii="Segoe UI Symbol" w:hAnsi="Segoe UI Symbol" w:cs="Segoe UI Symbol"/>
                  </w:rPr>
                  <w:t>☐</w:t>
                </w:r>
              </w:p>
            </w:tc>
          </w:sdtContent>
        </w:sdt>
        <w:tc>
          <w:tcPr>
            <w:tcW w:w="9620" w:type="dxa"/>
          </w:tcPr>
          <w:p w:rsidR="00895BFD" w:rsidRPr="009355C2" w:rsidRDefault="00895BFD" w:rsidP="006C38EC">
            <w:pPr>
              <w:pStyle w:val="ListNumber"/>
              <w:jc w:val="both"/>
            </w:pPr>
            <w:r>
              <w:t>Xác định số lượng tối đa sản phẩm được nhập kho thành phẩm trong 1 ngày</w:t>
            </w:r>
          </w:p>
        </w:tc>
      </w:tr>
      <w:tr w:rsidR="00A67285" w:rsidTr="00471C7F">
        <w:sdt>
          <w:sdtPr>
            <w:id w:val="785545732"/>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Pr="009355C2" w:rsidRDefault="003400EC" w:rsidP="006C38EC">
            <w:pPr>
              <w:pStyle w:val="ListNumber"/>
              <w:jc w:val="both"/>
            </w:pPr>
            <w:r>
              <w:t>Các thùng hàng đang không được dán nhãn</w:t>
            </w:r>
          </w:p>
        </w:tc>
      </w:tr>
    </w:tbl>
    <w:bookmarkEnd w:id="1"/>
    <w:p w:rsidR="00685B4E" w:rsidRDefault="003F3FA1" w:rsidP="006C38EC">
      <w:pPr>
        <w:pStyle w:val="Heading1"/>
        <w:jc w:val="both"/>
      </w:pPr>
      <w:r>
        <w:t>Hệ thống mạng và máy chủ</w:t>
      </w:r>
    </w:p>
    <w:tbl>
      <w:tblPr>
        <w:tblW w:w="0" w:type="auto"/>
        <w:tblLayout w:type="fixed"/>
        <w:tblCellMar>
          <w:left w:w="115" w:type="dxa"/>
          <w:right w:w="115" w:type="dxa"/>
        </w:tblCellMar>
        <w:tblLook w:val="0600" w:firstRow="0" w:lastRow="0" w:firstColumn="0" w:lastColumn="0" w:noHBand="1" w:noVBand="1"/>
      </w:tblPr>
      <w:tblGrid>
        <w:gridCol w:w="450"/>
        <w:gridCol w:w="9620"/>
      </w:tblGrid>
      <w:tr w:rsidR="00A67285" w:rsidTr="00471C7F">
        <w:trPr>
          <w:trHeight w:val="297"/>
        </w:trPr>
        <w:sdt>
          <w:sdtPr>
            <w:id w:val="-1324416338"/>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Pr="009355C2" w:rsidRDefault="009E1071" w:rsidP="006C38EC">
            <w:pPr>
              <w:pStyle w:val="ListNumber"/>
              <w:numPr>
                <w:ilvl w:val="0"/>
                <w:numId w:val="41"/>
              </w:numPr>
              <w:jc w:val="both"/>
            </w:pPr>
            <w:r>
              <w:t>Hiện tại mạng của kho đang sử dụng 1 VLAN riêng</w:t>
            </w:r>
          </w:p>
        </w:tc>
      </w:tr>
      <w:tr w:rsidR="008D7B05" w:rsidTr="00653A65">
        <w:sdt>
          <w:sdtPr>
            <w:id w:val="-169497113"/>
            <w:temporary/>
            <w14:checkbox>
              <w14:checked w14:val="0"/>
              <w14:checkedState w14:val="0050" w14:font="Wingdings 2"/>
              <w14:uncheckedState w14:val="2610" w14:font="MS Gothic"/>
            </w14:checkbox>
          </w:sdtPr>
          <w:sdtEndPr/>
          <w:sdtContent>
            <w:tc>
              <w:tcPr>
                <w:tcW w:w="450" w:type="dxa"/>
              </w:tcPr>
              <w:p w:rsidR="008D7B05" w:rsidRDefault="008D7B05" w:rsidP="006C38EC">
                <w:pPr>
                  <w:pStyle w:val="Checkbox"/>
                  <w:jc w:val="both"/>
                </w:pPr>
                <w:r w:rsidRPr="00A67285">
                  <w:rPr>
                    <w:rFonts w:ascii="Segoe UI Symbol" w:hAnsi="Segoe UI Symbol" w:cs="Segoe UI Symbol"/>
                  </w:rPr>
                  <w:t>☐</w:t>
                </w:r>
              </w:p>
            </w:tc>
          </w:sdtContent>
        </w:sdt>
        <w:tc>
          <w:tcPr>
            <w:tcW w:w="9620" w:type="dxa"/>
          </w:tcPr>
          <w:p w:rsidR="008D7B05" w:rsidRPr="009355C2" w:rsidRDefault="008D7B05" w:rsidP="00F11CBE">
            <w:pPr>
              <w:pStyle w:val="ListNumber"/>
              <w:jc w:val="both"/>
            </w:pPr>
            <w:r>
              <w:t xml:space="preserve">Mạng Wifi </w:t>
            </w:r>
            <w:r w:rsidR="00F11CBE">
              <w:t>đang được phủ sóng toàn bộ các thiết bị trong kho và may 10 sẵn sàng bổ sung thêm wifi nếu có nhu cầu</w:t>
            </w:r>
            <w:r>
              <w:t xml:space="preserve"> </w:t>
            </w:r>
          </w:p>
        </w:tc>
      </w:tr>
      <w:tr w:rsidR="00A67285" w:rsidTr="00471C7F">
        <w:sdt>
          <w:sdtPr>
            <w:id w:val="816683710"/>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Pr="009355C2" w:rsidRDefault="008D7B05" w:rsidP="006C38EC">
            <w:pPr>
              <w:pStyle w:val="ListNumber"/>
              <w:jc w:val="both"/>
            </w:pPr>
            <w:r>
              <w:t>Xác định vị trí đặt các Ống đọc Nhập/Xuất kho, Có triển khai được kết nối LAN tới các Ống đọc hay không</w:t>
            </w:r>
            <w:r w:rsidR="00B22413">
              <w:t xml:space="preserve">? </w:t>
            </w:r>
          </w:p>
        </w:tc>
      </w:tr>
      <w:tr w:rsidR="00A67285" w:rsidTr="00471C7F">
        <w:sdt>
          <w:sdtPr>
            <w:id w:val="2044782029"/>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A67285" w:rsidRPr="009355C2" w:rsidRDefault="009412E2" w:rsidP="006C38EC">
            <w:pPr>
              <w:pStyle w:val="ListNumber"/>
              <w:jc w:val="both"/>
            </w:pPr>
            <w:r>
              <w:t>May 10 hiện tại có phòng máy chủ tiêu chuẩn nhưng CSDL của phần mềm kho đang được thuê đơn vị ở ngoài và đặt trên Cloud</w:t>
            </w:r>
          </w:p>
        </w:tc>
      </w:tr>
      <w:tr w:rsidR="00A67285" w:rsidTr="00471C7F">
        <w:sdt>
          <w:sdtPr>
            <w:id w:val="426083536"/>
            <w:temporary/>
            <w14:checkbox>
              <w14:checked w14:val="0"/>
              <w14:checkedState w14:val="0050" w14:font="Wingdings 2"/>
              <w14:uncheckedState w14:val="2610" w14:font="MS Gothic"/>
            </w14:checkbox>
          </w:sdtPr>
          <w:sdtEndPr/>
          <w:sdtContent>
            <w:tc>
              <w:tcPr>
                <w:tcW w:w="450" w:type="dxa"/>
              </w:tcPr>
              <w:p w:rsidR="00A67285" w:rsidRDefault="00A67285" w:rsidP="006C38EC">
                <w:pPr>
                  <w:pStyle w:val="Checkbox"/>
                  <w:jc w:val="both"/>
                </w:pPr>
                <w:r w:rsidRPr="00A67285">
                  <w:rPr>
                    <w:rFonts w:ascii="Segoe UI Symbol" w:hAnsi="Segoe UI Symbol" w:cs="Segoe UI Symbol"/>
                  </w:rPr>
                  <w:t>☐</w:t>
                </w:r>
              </w:p>
            </w:tc>
          </w:sdtContent>
        </w:sdt>
        <w:tc>
          <w:tcPr>
            <w:tcW w:w="9620" w:type="dxa"/>
          </w:tcPr>
          <w:p w:rsidR="00032ABF" w:rsidRDefault="00032ABF" w:rsidP="006C38EC">
            <w:pPr>
              <w:pStyle w:val="ListNumber"/>
              <w:jc w:val="both"/>
            </w:pPr>
            <w:r>
              <w:t>May 10</w:t>
            </w:r>
            <w:r w:rsidR="00B22413">
              <w:t xml:space="preserve"> sẵn sàng đầu tư thêm máy chủ để phụ vụ riêng hệ thố</w:t>
            </w:r>
            <w:r>
              <w:t>ng RFID. Và máy chủ sẽ được đặt tại phòng máy chủ của may 10 sẽ có kết nối từ mạng lan của may 10 cũng như có IP public để truy cập từ bên ngoài.</w:t>
            </w:r>
          </w:p>
          <w:p w:rsidR="00A67285" w:rsidRDefault="00B22413" w:rsidP="006C38EC">
            <w:pPr>
              <w:pStyle w:val="ListNumber"/>
              <w:jc w:val="both"/>
            </w:pPr>
            <w:r>
              <w:t xml:space="preserve"> Cấu hình máy chủ </w:t>
            </w:r>
            <w:r w:rsidR="00D43EF8">
              <w:t xml:space="preserve">tối thiểu </w:t>
            </w:r>
            <w:r>
              <w:t>đề xuất:</w:t>
            </w:r>
          </w:p>
          <w:p w:rsidR="00D43EF8" w:rsidRPr="00D43EF8" w:rsidRDefault="00D43EF8" w:rsidP="006C38EC">
            <w:pPr>
              <w:pStyle w:val="ListNumber"/>
              <w:numPr>
                <w:ilvl w:val="0"/>
                <w:numId w:val="46"/>
              </w:numPr>
              <w:jc w:val="both"/>
            </w:pPr>
            <w:r w:rsidRPr="00D43EF8">
              <w:t>CPU:  </w:t>
            </w:r>
            <w:r w:rsidRPr="00D43EF8">
              <w:rPr>
                <w:bCs/>
              </w:rPr>
              <w:t>Intel® Xeon</w:t>
            </w:r>
            <w:r>
              <w:rPr>
                <w:bCs/>
              </w:rPr>
              <w:t xml:space="preserve"> 4 Cores</w:t>
            </w:r>
          </w:p>
          <w:p w:rsidR="00D43EF8" w:rsidRPr="00D43EF8" w:rsidRDefault="00D43EF8" w:rsidP="006C38EC">
            <w:pPr>
              <w:pStyle w:val="ListNumber"/>
              <w:numPr>
                <w:ilvl w:val="0"/>
                <w:numId w:val="46"/>
              </w:numPr>
              <w:jc w:val="both"/>
            </w:pPr>
            <w:r>
              <w:rPr>
                <w:bCs/>
              </w:rPr>
              <w:t>HDD: 500 GB</w:t>
            </w:r>
          </w:p>
          <w:p w:rsidR="00D43EF8" w:rsidRPr="00D43EF8" w:rsidRDefault="00D43EF8" w:rsidP="006C38EC">
            <w:pPr>
              <w:pStyle w:val="ListNumber"/>
              <w:numPr>
                <w:ilvl w:val="0"/>
                <w:numId w:val="46"/>
              </w:numPr>
              <w:jc w:val="both"/>
            </w:pPr>
            <w:r>
              <w:rPr>
                <w:bCs/>
              </w:rPr>
              <w:t>RAM: 16 GB</w:t>
            </w:r>
          </w:p>
        </w:tc>
      </w:tr>
    </w:tbl>
    <w:p w:rsidR="00685B4E" w:rsidRPr="005854DB" w:rsidRDefault="00685B4E" w:rsidP="006C38EC">
      <w:pPr>
        <w:jc w:val="both"/>
      </w:pPr>
      <w:bookmarkStart w:id="2" w:name="_GoBack"/>
      <w:bookmarkEnd w:id="2"/>
    </w:p>
    <w:sectPr w:rsidR="00685B4E" w:rsidRPr="005854DB" w:rsidSect="00A67285">
      <w:headerReference w:type="default" r:id="rId12"/>
      <w:footerReference w:type="default" r:id="rId13"/>
      <w:headerReference w:type="first" r:id="rId14"/>
      <w:footerReference w:type="first" r:id="rId15"/>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315" w:rsidRDefault="00D67315" w:rsidP="005A20E2">
      <w:pPr>
        <w:spacing w:after="0"/>
      </w:pPr>
      <w:r>
        <w:separator/>
      </w:r>
    </w:p>
    <w:p w:rsidR="00D67315" w:rsidRDefault="00D67315"/>
    <w:p w:rsidR="00D67315" w:rsidRDefault="00D67315" w:rsidP="009B4773"/>
    <w:p w:rsidR="00D67315" w:rsidRDefault="00D67315" w:rsidP="00513832"/>
  </w:endnote>
  <w:endnote w:type="continuationSeparator" w:id="0">
    <w:p w:rsidR="00D67315" w:rsidRDefault="00D67315" w:rsidP="005A20E2">
      <w:pPr>
        <w:spacing w:after="0"/>
      </w:pPr>
      <w:r>
        <w:continuationSeparator/>
      </w:r>
    </w:p>
    <w:p w:rsidR="00D67315" w:rsidRDefault="00D67315"/>
    <w:p w:rsidR="00D67315" w:rsidRDefault="00D67315" w:rsidP="009B4773"/>
    <w:p w:rsidR="00D67315" w:rsidRDefault="00D67315"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Gill Sans MT">
    <w:altName w:val="Segoe UI"/>
    <w:charset w:val="00"/>
    <w:family w:val="swiss"/>
    <w:pitch w:val="variable"/>
    <w:sig w:usb0="00000003" w:usb1="00000000" w:usb2="00000000" w:usb3="00000000" w:csb0="00000003" w:csb1="00000000"/>
  </w:font>
  <w:font w:name="Segoe UI">
    <w:panose1 w:val="020B0502040204020203"/>
    <w:charset w:val="A3"/>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C7F" w:rsidRPr="003639D2" w:rsidRDefault="00471C7F" w:rsidP="003639D2">
    <w:pPr>
      <w:pStyle w:val="Footer"/>
    </w:pPr>
    <w:r w:rsidRPr="003639D2">
      <w:tab/>
    </w:r>
    <w:r w:rsidRPr="003639D2">
      <w:fldChar w:fldCharType="begin"/>
    </w:r>
    <w:r w:rsidRPr="003639D2">
      <w:instrText xml:space="preserve"> PAGE   \* MERGEFORMAT </w:instrText>
    </w:r>
    <w:r w:rsidRPr="003639D2">
      <w:fldChar w:fldCharType="separate"/>
    </w:r>
    <w:r w:rsidR="00AE5347">
      <w:rPr>
        <w:noProof/>
      </w:rPr>
      <w:t>4</w:t>
    </w:r>
    <w:r w:rsidRPr="003639D2">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C7F" w:rsidRPr="00F8411A" w:rsidRDefault="00471C7F" w:rsidP="005854DB">
    <w:pPr>
      <w:pStyle w:val="Footer"/>
    </w:pPr>
    <w:r w:rsidRPr="00F8411A">
      <w:tab/>
    </w:r>
    <w:r w:rsidRPr="00F8411A">
      <w:fldChar w:fldCharType="begin"/>
    </w:r>
    <w:r w:rsidRPr="00F8411A">
      <w:instrText xml:space="preserve"> PAGE   \* MERGEFORMAT </w:instrText>
    </w:r>
    <w:r w:rsidRPr="00F8411A">
      <w:fldChar w:fldCharType="separate"/>
    </w:r>
    <w:r w:rsidR="00EE5609">
      <w:rPr>
        <w:noProof/>
      </w:rPr>
      <w:t>1</w:t>
    </w:r>
    <w:r w:rsidRPr="00F8411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315" w:rsidRDefault="00D67315" w:rsidP="005A20E2">
      <w:pPr>
        <w:spacing w:after="0"/>
      </w:pPr>
      <w:r>
        <w:separator/>
      </w:r>
    </w:p>
    <w:p w:rsidR="00D67315" w:rsidRDefault="00D67315"/>
    <w:p w:rsidR="00D67315" w:rsidRDefault="00D67315" w:rsidP="009B4773"/>
    <w:p w:rsidR="00D67315" w:rsidRDefault="00D67315" w:rsidP="00513832"/>
  </w:footnote>
  <w:footnote w:type="continuationSeparator" w:id="0">
    <w:p w:rsidR="00D67315" w:rsidRDefault="00D67315" w:rsidP="005A20E2">
      <w:pPr>
        <w:spacing w:after="0"/>
      </w:pPr>
      <w:r>
        <w:continuationSeparator/>
      </w:r>
    </w:p>
    <w:p w:rsidR="00D67315" w:rsidRDefault="00D67315"/>
    <w:p w:rsidR="00D67315" w:rsidRDefault="00D67315" w:rsidP="009B4773"/>
    <w:p w:rsidR="00D67315" w:rsidRDefault="00D67315" w:rsidP="005138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C7F" w:rsidRPr="003639D2" w:rsidRDefault="00D67315" w:rsidP="003639D2">
    <w:pPr>
      <w:pStyle w:val="Header1"/>
    </w:pPr>
    <w:sdt>
      <w:sdtPr>
        <w:alias w:val="Title"/>
        <w:tag w:val=""/>
        <w:id w:val="-611985797"/>
        <w:placeholder>
          <w:docPart w:val="F68C3F407E7C42E5877B94D1313E9FCC"/>
        </w:placeholder>
        <w:dataBinding w:prefixMappings="xmlns:ns0='http://purl.org/dc/elements/1.1/' xmlns:ns1='http://schemas.openxmlformats.org/package/2006/metadata/core-properties' " w:xpath="/ns1:coreProperties[1]/ns0:title[1]" w:storeItemID="{6C3C8BC8-F283-45AE-878A-BAB7291924A1}"/>
        <w:text/>
      </w:sdtPr>
      <w:sdtEndPr/>
      <w:sdtContent>
        <w:r w:rsidR="00471C7F">
          <w:t>GPAY Technology Jsc.,</w:t>
        </w:r>
      </w:sdtContent>
    </w:sdt>
  </w:p>
  <w:p w:rsidR="00471C7F" w:rsidRPr="005854DB" w:rsidRDefault="00D67315" w:rsidP="003D6AFD">
    <w:pPr>
      <w:pStyle w:val="Header"/>
    </w:pPr>
    <w:sdt>
      <w:sdtPr>
        <w:alias w:val="Subtitle"/>
        <w:tag w:val=""/>
        <w:id w:val="-2023313307"/>
        <w:placeholder>
          <w:docPart w:val="5E2B5C100810408889D5FE18363AA7D6"/>
        </w:placeholder>
        <w:dataBinding w:prefixMappings="xmlns:ns0='http://purl.org/dc/elements/1.1/' xmlns:ns1='http://schemas.openxmlformats.org/package/2006/metadata/core-properties' " w:xpath="/ns1:coreProperties[1]/ns1:contentStatus[1]" w:storeItemID="{6C3C8BC8-F283-45AE-878A-BAB7291924A1}"/>
        <w:text/>
      </w:sdtPr>
      <w:sdtEndPr/>
      <w:sdtContent>
        <w:r w:rsidR="00FE3373">
          <w:t>Báo cáo khảo sát – Hệ thống quản lý kho – May 10</w:t>
        </w:r>
      </w:sdtContent>
    </w:sdt>
    <w:r w:rsidR="00471C7F" w:rsidRPr="003D6AFD">
      <w:t xml:space="preserve"> </w:t>
    </w:r>
    <w:r w:rsidR="00471C7F">
      <w:rPr>
        <w:noProof/>
        <w:lang w:val="vi-VN" w:eastAsia="vi-VN"/>
      </w:rPr>
      <mc:AlternateContent>
        <mc:Choice Requires="wps">
          <w:drawing>
            <wp:anchor distT="45720" distB="45720" distL="114300" distR="114300" simplePos="0" relativeHeight="251696128" behindDoc="1" locked="0" layoutInCell="1" allowOverlap="1" wp14:anchorId="36FF1FF6" wp14:editId="63E9D142">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rsidR="00471C7F" w:rsidRDefault="00471C7F"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6FF1FF6"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" fillcolor="#107082" stroked="f">
              <v:fill opacity="9766f"/>
              <v:textbox inset="20mm,8mm">
                <w:txbxContent>
                  <w:p w:rsidR="00471C7F" w:rsidRDefault="00471C7F" w:rsidP="0003123C"/>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C7F" w:rsidRDefault="00471C7F" w:rsidP="00A67285">
    <w:pPr>
      <w:pStyle w:val="Header"/>
      <w:spacing w:after="0"/>
    </w:pPr>
    <w:r>
      <w:rPr>
        <w:noProof/>
        <w:lang w:val="vi-VN" w:eastAsia="vi-VN"/>
      </w:rPr>
      <w:drawing>
        <wp:anchor distT="0" distB="0" distL="114300" distR="114300" simplePos="0" relativeHeight="251698176" behindDoc="1" locked="0" layoutInCell="1" allowOverlap="1" wp14:anchorId="77EE1242" wp14:editId="35D66EC7">
          <wp:simplePos x="0" y="0"/>
          <wp:positionH relativeFrom="page">
            <wp:align>center</wp:align>
          </wp:positionH>
          <wp:positionV relativeFrom="page">
            <wp:align>top</wp:align>
          </wp:positionV>
          <wp:extent cx="7836408" cy="2286000"/>
          <wp:effectExtent l="0" t="0" r="0" b="0"/>
          <wp:wrapNone/>
          <wp:docPr id="193" name="Picture 193" descr="Group of people discuss som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18192" t="47708" r="26358" b="28055"/>
                  <a:stretch/>
                </pic:blipFill>
                <pic:spPr bwMode="auto">
                  <a:xfrm>
                    <a:off x="0" y="0"/>
                    <a:ext cx="7836408"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3C2855E8"/>
    <w:lvl w:ilvl="0">
      <w:start w:val="1"/>
      <w:numFmt w:val="decimal"/>
      <w:lvlText w:val="%1."/>
      <w:lvlJc w:val="left"/>
      <w:pPr>
        <w:tabs>
          <w:tab w:val="num" w:pos="720"/>
        </w:tabs>
        <w:ind w:left="720" w:hanging="360"/>
      </w:pPr>
    </w:lvl>
  </w:abstractNum>
  <w:abstractNum w:abstractNumId="1">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nsid w:val="FFFFFF88"/>
    <w:multiLevelType w:val="singleLevel"/>
    <w:tmpl w:val="EE34F564"/>
    <w:lvl w:ilvl="0">
      <w:start w:val="1"/>
      <w:numFmt w:val="decimal"/>
      <w:lvlText w:val="%1."/>
      <w:lvlJc w:val="left"/>
      <w:pPr>
        <w:tabs>
          <w:tab w:val="num" w:pos="360"/>
        </w:tabs>
        <w:ind w:left="360" w:hanging="360"/>
      </w:pPr>
    </w:lvl>
  </w:abstractNum>
  <w:abstractNum w:abstractNumId="3">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BF1502"/>
    <w:multiLevelType w:val="hybridMultilevel"/>
    <w:tmpl w:val="32C4F8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C97D70"/>
    <w:multiLevelType w:val="hybridMultilevel"/>
    <w:tmpl w:val="FBD6DE46"/>
    <w:lvl w:ilvl="0" w:tplc="83BA0AA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6"/>
  </w:num>
  <w:num w:numId="3">
    <w:abstractNumId w:val="17"/>
  </w:num>
  <w:num w:numId="4">
    <w:abstractNumId w:val="25"/>
  </w:num>
  <w:num w:numId="5">
    <w:abstractNumId w:val="14"/>
  </w:num>
  <w:num w:numId="6">
    <w:abstractNumId w:val="8"/>
  </w:num>
  <w:num w:numId="7">
    <w:abstractNumId w:val="35"/>
  </w:num>
  <w:num w:numId="8">
    <w:abstractNumId w:val="13"/>
  </w:num>
  <w:num w:numId="9">
    <w:abstractNumId w:val="37"/>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9"/>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4"/>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A6D"/>
    <w:rsid w:val="00000331"/>
    <w:rsid w:val="0000092E"/>
    <w:rsid w:val="000078F6"/>
    <w:rsid w:val="00012A83"/>
    <w:rsid w:val="00017C3C"/>
    <w:rsid w:val="00021F2E"/>
    <w:rsid w:val="00026EAE"/>
    <w:rsid w:val="0003123C"/>
    <w:rsid w:val="00032A10"/>
    <w:rsid w:val="00032ABF"/>
    <w:rsid w:val="00034BB6"/>
    <w:rsid w:val="00043FFE"/>
    <w:rsid w:val="00044074"/>
    <w:rsid w:val="0004430C"/>
    <w:rsid w:val="000516F6"/>
    <w:rsid w:val="00066199"/>
    <w:rsid w:val="00066DE2"/>
    <w:rsid w:val="00077931"/>
    <w:rsid w:val="00081FB3"/>
    <w:rsid w:val="00084E91"/>
    <w:rsid w:val="000900B6"/>
    <w:rsid w:val="000A649E"/>
    <w:rsid w:val="000A7626"/>
    <w:rsid w:val="000B1A83"/>
    <w:rsid w:val="000B2D28"/>
    <w:rsid w:val="000B5DA2"/>
    <w:rsid w:val="000C1C28"/>
    <w:rsid w:val="000C4F25"/>
    <w:rsid w:val="000C5872"/>
    <w:rsid w:val="000E0979"/>
    <w:rsid w:val="000E1544"/>
    <w:rsid w:val="000F47C0"/>
    <w:rsid w:val="000F6C32"/>
    <w:rsid w:val="0010101A"/>
    <w:rsid w:val="001032B1"/>
    <w:rsid w:val="001155CE"/>
    <w:rsid w:val="001225D9"/>
    <w:rsid w:val="0012403E"/>
    <w:rsid w:val="00124370"/>
    <w:rsid w:val="00160392"/>
    <w:rsid w:val="00164319"/>
    <w:rsid w:val="001A5429"/>
    <w:rsid w:val="001B149A"/>
    <w:rsid w:val="001D1C22"/>
    <w:rsid w:val="001E11F1"/>
    <w:rsid w:val="001E1E58"/>
    <w:rsid w:val="00206719"/>
    <w:rsid w:val="00207A17"/>
    <w:rsid w:val="002228B6"/>
    <w:rsid w:val="00227176"/>
    <w:rsid w:val="002401D2"/>
    <w:rsid w:val="00240312"/>
    <w:rsid w:val="00247B17"/>
    <w:rsid w:val="00252E4A"/>
    <w:rsid w:val="002642A8"/>
    <w:rsid w:val="002955AB"/>
    <w:rsid w:val="002A137B"/>
    <w:rsid w:val="002C0899"/>
    <w:rsid w:val="002C1FDB"/>
    <w:rsid w:val="0031130D"/>
    <w:rsid w:val="00314A6F"/>
    <w:rsid w:val="0031780A"/>
    <w:rsid w:val="00320A6D"/>
    <w:rsid w:val="00331616"/>
    <w:rsid w:val="0033211A"/>
    <w:rsid w:val="00334394"/>
    <w:rsid w:val="003400EC"/>
    <w:rsid w:val="0034727D"/>
    <w:rsid w:val="00347AF5"/>
    <w:rsid w:val="00360F98"/>
    <w:rsid w:val="00362478"/>
    <w:rsid w:val="003639D2"/>
    <w:rsid w:val="00374421"/>
    <w:rsid w:val="0037544B"/>
    <w:rsid w:val="00396BA9"/>
    <w:rsid w:val="003A1203"/>
    <w:rsid w:val="003B5758"/>
    <w:rsid w:val="003C01B2"/>
    <w:rsid w:val="003C1241"/>
    <w:rsid w:val="003C438B"/>
    <w:rsid w:val="003C61AD"/>
    <w:rsid w:val="003C7CC2"/>
    <w:rsid w:val="003D59A7"/>
    <w:rsid w:val="003D6AFD"/>
    <w:rsid w:val="003E78A7"/>
    <w:rsid w:val="003F0714"/>
    <w:rsid w:val="003F13B0"/>
    <w:rsid w:val="003F3FA1"/>
    <w:rsid w:val="003F5F4A"/>
    <w:rsid w:val="00403423"/>
    <w:rsid w:val="00404888"/>
    <w:rsid w:val="004262DD"/>
    <w:rsid w:val="0042646F"/>
    <w:rsid w:val="00435096"/>
    <w:rsid w:val="004411FB"/>
    <w:rsid w:val="00443212"/>
    <w:rsid w:val="00443D72"/>
    <w:rsid w:val="004614AE"/>
    <w:rsid w:val="00471C7F"/>
    <w:rsid w:val="00493EC0"/>
    <w:rsid w:val="00495077"/>
    <w:rsid w:val="00495909"/>
    <w:rsid w:val="004B5251"/>
    <w:rsid w:val="004C0453"/>
    <w:rsid w:val="004C432D"/>
    <w:rsid w:val="004C7B3E"/>
    <w:rsid w:val="004E2E81"/>
    <w:rsid w:val="00502098"/>
    <w:rsid w:val="00513832"/>
    <w:rsid w:val="005174C6"/>
    <w:rsid w:val="00526C37"/>
    <w:rsid w:val="00532BF9"/>
    <w:rsid w:val="00533047"/>
    <w:rsid w:val="00565EEE"/>
    <w:rsid w:val="00567626"/>
    <w:rsid w:val="00577B45"/>
    <w:rsid w:val="00581298"/>
    <w:rsid w:val="005854DB"/>
    <w:rsid w:val="005919AF"/>
    <w:rsid w:val="005A20E2"/>
    <w:rsid w:val="005B6A1A"/>
    <w:rsid w:val="005C7E0C"/>
    <w:rsid w:val="005D2146"/>
    <w:rsid w:val="005E4F66"/>
    <w:rsid w:val="005F0EFA"/>
    <w:rsid w:val="005F40DF"/>
    <w:rsid w:val="005F6388"/>
    <w:rsid w:val="00621705"/>
    <w:rsid w:val="006329E1"/>
    <w:rsid w:val="00633E73"/>
    <w:rsid w:val="00655308"/>
    <w:rsid w:val="00660A2B"/>
    <w:rsid w:val="0066212C"/>
    <w:rsid w:val="00664450"/>
    <w:rsid w:val="006720C1"/>
    <w:rsid w:val="00685B4E"/>
    <w:rsid w:val="006936EB"/>
    <w:rsid w:val="00697112"/>
    <w:rsid w:val="006B048A"/>
    <w:rsid w:val="006B2383"/>
    <w:rsid w:val="006B2C84"/>
    <w:rsid w:val="006C38EC"/>
    <w:rsid w:val="006C4D5C"/>
    <w:rsid w:val="006D0144"/>
    <w:rsid w:val="006D6BBA"/>
    <w:rsid w:val="006D6EE0"/>
    <w:rsid w:val="006E3FC8"/>
    <w:rsid w:val="006F38DB"/>
    <w:rsid w:val="007157EF"/>
    <w:rsid w:val="0073670F"/>
    <w:rsid w:val="00740807"/>
    <w:rsid w:val="00740FCE"/>
    <w:rsid w:val="007425CF"/>
    <w:rsid w:val="007466EB"/>
    <w:rsid w:val="00753E67"/>
    <w:rsid w:val="0078010D"/>
    <w:rsid w:val="00784AB5"/>
    <w:rsid w:val="007A441E"/>
    <w:rsid w:val="007B17C4"/>
    <w:rsid w:val="007B1F5A"/>
    <w:rsid w:val="007B3AB6"/>
    <w:rsid w:val="007B5AFF"/>
    <w:rsid w:val="007C136F"/>
    <w:rsid w:val="007C5AF4"/>
    <w:rsid w:val="007D40E3"/>
    <w:rsid w:val="007D5767"/>
    <w:rsid w:val="007F793B"/>
    <w:rsid w:val="00813EC8"/>
    <w:rsid w:val="008170BC"/>
    <w:rsid w:val="00817F8C"/>
    <w:rsid w:val="0082491D"/>
    <w:rsid w:val="008252A2"/>
    <w:rsid w:val="008255FA"/>
    <w:rsid w:val="00827D8D"/>
    <w:rsid w:val="0083428B"/>
    <w:rsid w:val="00845B54"/>
    <w:rsid w:val="00876F99"/>
    <w:rsid w:val="008820B3"/>
    <w:rsid w:val="00886169"/>
    <w:rsid w:val="0089410F"/>
    <w:rsid w:val="00895BFD"/>
    <w:rsid w:val="008965F6"/>
    <w:rsid w:val="008A2326"/>
    <w:rsid w:val="008A2B5E"/>
    <w:rsid w:val="008B2F9F"/>
    <w:rsid w:val="008D3386"/>
    <w:rsid w:val="008D7B05"/>
    <w:rsid w:val="008F704C"/>
    <w:rsid w:val="0090206C"/>
    <w:rsid w:val="00902998"/>
    <w:rsid w:val="009078F6"/>
    <w:rsid w:val="00910E12"/>
    <w:rsid w:val="00912153"/>
    <w:rsid w:val="00912C1B"/>
    <w:rsid w:val="0092125E"/>
    <w:rsid w:val="00924319"/>
    <w:rsid w:val="009355C2"/>
    <w:rsid w:val="009412E2"/>
    <w:rsid w:val="00952A7A"/>
    <w:rsid w:val="00974BF8"/>
    <w:rsid w:val="009A3B33"/>
    <w:rsid w:val="009A45A0"/>
    <w:rsid w:val="009B35B5"/>
    <w:rsid w:val="009B3A56"/>
    <w:rsid w:val="009B4773"/>
    <w:rsid w:val="009D2556"/>
    <w:rsid w:val="009E1071"/>
    <w:rsid w:val="00A20B88"/>
    <w:rsid w:val="00A32F2A"/>
    <w:rsid w:val="00A371D8"/>
    <w:rsid w:val="00A505FA"/>
    <w:rsid w:val="00A630FD"/>
    <w:rsid w:val="00A67285"/>
    <w:rsid w:val="00A74908"/>
    <w:rsid w:val="00A81D8B"/>
    <w:rsid w:val="00A91213"/>
    <w:rsid w:val="00A960DC"/>
    <w:rsid w:val="00AA29B1"/>
    <w:rsid w:val="00AA387F"/>
    <w:rsid w:val="00AA66D7"/>
    <w:rsid w:val="00AC3653"/>
    <w:rsid w:val="00AD030A"/>
    <w:rsid w:val="00AE0241"/>
    <w:rsid w:val="00AE2C57"/>
    <w:rsid w:val="00AE5008"/>
    <w:rsid w:val="00AE5347"/>
    <w:rsid w:val="00AE6F52"/>
    <w:rsid w:val="00B0780A"/>
    <w:rsid w:val="00B12D81"/>
    <w:rsid w:val="00B12DC9"/>
    <w:rsid w:val="00B22413"/>
    <w:rsid w:val="00B26302"/>
    <w:rsid w:val="00B306FC"/>
    <w:rsid w:val="00B37B3B"/>
    <w:rsid w:val="00B44C47"/>
    <w:rsid w:val="00B57756"/>
    <w:rsid w:val="00B57F4F"/>
    <w:rsid w:val="00B62CDD"/>
    <w:rsid w:val="00B7636D"/>
    <w:rsid w:val="00B80CF1"/>
    <w:rsid w:val="00BA2A38"/>
    <w:rsid w:val="00BA31C4"/>
    <w:rsid w:val="00BB02E6"/>
    <w:rsid w:val="00BB7D38"/>
    <w:rsid w:val="00BD0C60"/>
    <w:rsid w:val="00C14260"/>
    <w:rsid w:val="00C17BCF"/>
    <w:rsid w:val="00C3246A"/>
    <w:rsid w:val="00C3760B"/>
    <w:rsid w:val="00C54F10"/>
    <w:rsid w:val="00C60C64"/>
    <w:rsid w:val="00C65564"/>
    <w:rsid w:val="00C909EB"/>
    <w:rsid w:val="00CA61D8"/>
    <w:rsid w:val="00CC5BF8"/>
    <w:rsid w:val="00CD1D98"/>
    <w:rsid w:val="00CD2C64"/>
    <w:rsid w:val="00CE7A0C"/>
    <w:rsid w:val="00CF1267"/>
    <w:rsid w:val="00D13200"/>
    <w:rsid w:val="00D133E4"/>
    <w:rsid w:val="00D26769"/>
    <w:rsid w:val="00D27AF8"/>
    <w:rsid w:val="00D43EF8"/>
    <w:rsid w:val="00D47781"/>
    <w:rsid w:val="00D6543F"/>
    <w:rsid w:val="00D67315"/>
    <w:rsid w:val="00D714D2"/>
    <w:rsid w:val="00D74E0C"/>
    <w:rsid w:val="00D74F9B"/>
    <w:rsid w:val="00D75798"/>
    <w:rsid w:val="00D775FE"/>
    <w:rsid w:val="00D8068C"/>
    <w:rsid w:val="00D872C6"/>
    <w:rsid w:val="00D94688"/>
    <w:rsid w:val="00DA2D18"/>
    <w:rsid w:val="00DB5A2E"/>
    <w:rsid w:val="00DC0528"/>
    <w:rsid w:val="00DC1104"/>
    <w:rsid w:val="00DC7466"/>
    <w:rsid w:val="00DC7E1C"/>
    <w:rsid w:val="00DD2FB3"/>
    <w:rsid w:val="00DD7209"/>
    <w:rsid w:val="00DE65A2"/>
    <w:rsid w:val="00DF2DCC"/>
    <w:rsid w:val="00E01D0E"/>
    <w:rsid w:val="00E05E62"/>
    <w:rsid w:val="00E1273C"/>
    <w:rsid w:val="00E16215"/>
    <w:rsid w:val="00E31650"/>
    <w:rsid w:val="00E35169"/>
    <w:rsid w:val="00E46BED"/>
    <w:rsid w:val="00E53724"/>
    <w:rsid w:val="00E552C8"/>
    <w:rsid w:val="00E67A36"/>
    <w:rsid w:val="00E75006"/>
    <w:rsid w:val="00E84350"/>
    <w:rsid w:val="00E85863"/>
    <w:rsid w:val="00E91AE4"/>
    <w:rsid w:val="00EA431D"/>
    <w:rsid w:val="00EA5FFF"/>
    <w:rsid w:val="00EC4BCD"/>
    <w:rsid w:val="00EE5609"/>
    <w:rsid w:val="00EF490B"/>
    <w:rsid w:val="00F11CBE"/>
    <w:rsid w:val="00F13DA5"/>
    <w:rsid w:val="00F217D3"/>
    <w:rsid w:val="00F33F5E"/>
    <w:rsid w:val="00F46FCD"/>
    <w:rsid w:val="00F60840"/>
    <w:rsid w:val="00F610E2"/>
    <w:rsid w:val="00F75B86"/>
    <w:rsid w:val="00F77933"/>
    <w:rsid w:val="00F8411A"/>
    <w:rsid w:val="00F875E9"/>
    <w:rsid w:val="00FA1A9E"/>
    <w:rsid w:val="00FA6A75"/>
    <w:rsid w:val="00FB1673"/>
    <w:rsid w:val="00FB315C"/>
    <w:rsid w:val="00FC1405"/>
    <w:rsid w:val="00FD6B7E"/>
    <w:rsid w:val="00FE3373"/>
    <w:rsid w:val="00FF0913"/>
    <w:rsid w:val="00FF3DC3"/>
    <w:rsid w:val="00FF71CB"/>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unhideWhenUsed="0"/>
    <w:lsdException w:name="toc 4" w:uiPriority="39" w:unhideWhenUsed="0"/>
    <w:lsdException w:name="toc 5" w:uiPriority="39" w:unhideWhenUsed="0"/>
    <w:lsdException w:name="toc 6" w:uiPriority="39" w:unhideWhenUsed="0"/>
    <w:lsdException w:name="toc 7" w:uiPriority="39" w:unhideWhenUsed="0"/>
    <w:lsdException w:name="toc 8" w:uiPriority="39" w:unhideWhenUsed="0"/>
    <w:lsdException w:name="toc 9" w:uiPriority="39" w:unhideWhenUsed="0"/>
    <w:lsdException w:name="header" w:qFormat="1"/>
    <w:lsdException w:name="caption" w:uiPriority="35" w:qFormat="1"/>
    <w:lsdException w:name="List Bullet" w:semiHidden="0" w:unhideWhenUsed="0"/>
    <w:lsdException w:name="List Number" w:semiHidden="0" w:unhideWhenUsed="0" w:qFormat="1"/>
    <w:lsdException w:name="List Bullet 2" w:semiHidden="0" w:unhideWhenUsed="0"/>
    <w:lsdException w:name="List Number 2"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qFormat/>
    <w:rsid w:val="00685B4E"/>
    <w:pPr>
      <w:numPr>
        <w:numId w:val="32"/>
      </w:numPr>
      <w:spacing w:before="0" w:line="276" w:lineRule="auto"/>
    </w:pPr>
  </w:style>
  <w:style w:type="character" w:styleId="Strong">
    <w:name w:val="Strong"/>
    <w:basedOn w:val="DefaultParagraphFont"/>
    <w:uiPriority w:val="22"/>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8"/>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30"/>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29"/>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31"/>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32"/>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unhideWhenUsed="0"/>
    <w:lsdException w:name="toc 4" w:uiPriority="39" w:unhideWhenUsed="0"/>
    <w:lsdException w:name="toc 5" w:uiPriority="39" w:unhideWhenUsed="0"/>
    <w:lsdException w:name="toc 6" w:uiPriority="39" w:unhideWhenUsed="0"/>
    <w:lsdException w:name="toc 7" w:uiPriority="39" w:unhideWhenUsed="0"/>
    <w:lsdException w:name="toc 8" w:uiPriority="39" w:unhideWhenUsed="0"/>
    <w:lsdException w:name="toc 9" w:uiPriority="39" w:unhideWhenUsed="0"/>
    <w:lsdException w:name="header" w:qFormat="1"/>
    <w:lsdException w:name="caption" w:uiPriority="35" w:qFormat="1"/>
    <w:lsdException w:name="List Bullet" w:semiHidden="0" w:unhideWhenUsed="0"/>
    <w:lsdException w:name="List Number" w:semiHidden="0" w:unhideWhenUsed="0" w:qFormat="1"/>
    <w:lsdException w:name="List Bullet 2" w:semiHidden="0" w:unhideWhenUsed="0"/>
    <w:lsdException w:name="List Number 2"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qFormat/>
    <w:rsid w:val="00685B4E"/>
    <w:pPr>
      <w:numPr>
        <w:numId w:val="32"/>
      </w:numPr>
      <w:spacing w:before="0" w:line="276" w:lineRule="auto"/>
    </w:pPr>
  </w:style>
  <w:style w:type="character" w:styleId="Strong">
    <w:name w:val="Strong"/>
    <w:basedOn w:val="DefaultParagraphFont"/>
    <w:uiPriority w:val="22"/>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8"/>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30"/>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29"/>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31"/>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32"/>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tete\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E60C19312D8468A96446D394BC61174"/>
        <w:category>
          <w:name w:val="General"/>
          <w:gallery w:val="placeholder"/>
        </w:category>
        <w:types>
          <w:type w:val="bbPlcHdr"/>
        </w:types>
        <w:behaviors>
          <w:behavior w:val="content"/>
        </w:behaviors>
        <w:guid w:val="{B43617C5-0ECD-4E59-A93A-027FCBDB5E6E}"/>
      </w:docPartPr>
      <w:docPartBody>
        <w:p w:rsidR="0055342C" w:rsidRDefault="0055342C">
          <w:pPr>
            <w:pStyle w:val="FE60C19312D8468A96446D394BC61174"/>
          </w:pPr>
          <w:r w:rsidRPr="003639D2">
            <w:t>OFFICE-BASED AGENCY</w:t>
          </w:r>
        </w:p>
      </w:docPartBody>
    </w:docPart>
    <w:docPart>
      <w:docPartPr>
        <w:name w:val="6A0AE4C000404732987071D1B5F6CAA0"/>
        <w:category>
          <w:name w:val="General"/>
          <w:gallery w:val="placeholder"/>
        </w:category>
        <w:types>
          <w:type w:val="bbPlcHdr"/>
        </w:types>
        <w:behaviors>
          <w:behavior w:val="content"/>
        </w:behaviors>
        <w:guid w:val="{CEA85F7A-F3EF-45C0-A823-A128832C98F1}"/>
      </w:docPartPr>
      <w:docPartBody>
        <w:p w:rsidR="0055342C" w:rsidRDefault="0055342C">
          <w:pPr>
            <w:pStyle w:val="6A0AE4C000404732987071D1B5F6CAA0"/>
          </w:pPr>
          <w:r w:rsidRPr="003639D2">
            <w:t>Startup Checklist</w:t>
          </w:r>
        </w:p>
      </w:docPartBody>
    </w:docPart>
    <w:docPart>
      <w:docPartPr>
        <w:name w:val="F68C3F407E7C42E5877B94D1313E9FCC"/>
        <w:category>
          <w:name w:val="General"/>
          <w:gallery w:val="placeholder"/>
        </w:category>
        <w:types>
          <w:type w:val="bbPlcHdr"/>
        </w:types>
        <w:behaviors>
          <w:behavior w:val="content"/>
        </w:behaviors>
        <w:guid w:val="{D08724E0-6DF9-4A04-A0F3-2ACFD1B2EB53}"/>
      </w:docPartPr>
      <w:docPartBody>
        <w:p w:rsidR="0055342C" w:rsidRDefault="0055342C">
          <w:pPr>
            <w:pStyle w:val="F68C3F407E7C42E5877B94D1313E9FCC"/>
          </w:pPr>
          <w:r w:rsidRPr="00207A17">
            <w:t>Let the local or regional press know you are opening and when.</w:t>
          </w:r>
        </w:p>
      </w:docPartBody>
    </w:docPart>
    <w:docPart>
      <w:docPartPr>
        <w:name w:val="5E2B5C100810408889D5FE18363AA7D6"/>
        <w:category>
          <w:name w:val="General"/>
          <w:gallery w:val="placeholder"/>
        </w:category>
        <w:types>
          <w:type w:val="bbPlcHdr"/>
        </w:types>
        <w:behaviors>
          <w:behavior w:val="content"/>
        </w:behaviors>
        <w:guid w:val="{1053D33F-43B9-497C-9A21-6F529A518404}"/>
      </w:docPartPr>
      <w:docPartBody>
        <w:p w:rsidR="0055342C" w:rsidRDefault="0055342C" w:rsidP="0055342C">
          <w:pPr>
            <w:pStyle w:val="5E2B5C100810408889D5FE18363AA7D6"/>
          </w:pPr>
          <w:r w:rsidRPr="005C7E0C">
            <w:t>Create a business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Gill Sans MT">
    <w:altName w:val="Segoe UI"/>
    <w:charset w:val="00"/>
    <w:family w:val="swiss"/>
    <w:pitch w:val="variable"/>
    <w:sig w:usb0="00000003" w:usb1="00000000" w:usb2="00000000" w:usb3="00000000" w:csb0="00000003" w:csb1="00000000"/>
  </w:font>
  <w:font w:name="Segoe UI">
    <w:panose1 w:val="020B0502040204020203"/>
    <w:charset w:val="A3"/>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42C"/>
    <w:rsid w:val="0055342C"/>
    <w:rsid w:val="007C1BAA"/>
    <w:rsid w:val="00C963EF"/>
    <w:rsid w:val="00D34902"/>
    <w:rsid w:val="00E0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60C19312D8468A96446D394BC61174">
    <w:name w:val="FE60C19312D8468A96446D394BC61174"/>
  </w:style>
  <w:style w:type="paragraph" w:customStyle="1" w:styleId="6A0AE4C000404732987071D1B5F6CAA0">
    <w:name w:val="6A0AE4C000404732987071D1B5F6CAA0"/>
  </w:style>
  <w:style w:type="paragraph" w:customStyle="1" w:styleId="EDCB8F0AEE174AB7ADDAEB5FD7116F48">
    <w:name w:val="EDCB8F0AEE174AB7ADDAEB5FD7116F48"/>
  </w:style>
  <w:style w:type="paragraph" w:customStyle="1" w:styleId="380CD69FC33A402B82A1205E5F755CBA">
    <w:name w:val="380CD69FC33A402B82A1205E5F755CBA"/>
  </w:style>
  <w:style w:type="paragraph" w:customStyle="1" w:styleId="5E7F4529D94D48F2BBD58A849B11A518">
    <w:name w:val="5E7F4529D94D48F2BBD58A849B11A518"/>
  </w:style>
  <w:style w:type="paragraph" w:customStyle="1" w:styleId="85EBCB314B6D43E1AD17CAED4599B1E4">
    <w:name w:val="85EBCB314B6D43E1AD17CAED4599B1E4"/>
  </w:style>
  <w:style w:type="paragraph" w:customStyle="1" w:styleId="8A6C95824DC745E48DA2B8EE1A73668B">
    <w:name w:val="8A6C95824DC745E48DA2B8EE1A73668B"/>
  </w:style>
  <w:style w:type="paragraph" w:customStyle="1" w:styleId="59F34CEDD7DF4DDCBC78D50E59C7B971">
    <w:name w:val="59F34CEDD7DF4DDCBC78D50E59C7B971"/>
  </w:style>
  <w:style w:type="paragraph" w:customStyle="1" w:styleId="18004D20367549919D4E40D6E4E267AB">
    <w:name w:val="18004D20367549919D4E40D6E4E267AB"/>
  </w:style>
  <w:style w:type="paragraph" w:customStyle="1" w:styleId="289A73149B4B41F3BC0F3AE11AC17207">
    <w:name w:val="289A73149B4B41F3BC0F3AE11AC17207"/>
  </w:style>
  <w:style w:type="paragraph" w:customStyle="1" w:styleId="D88F232E7C9E4868AE03E89EA867CB29">
    <w:name w:val="D88F232E7C9E4868AE03E89EA867CB29"/>
  </w:style>
  <w:style w:type="paragraph" w:customStyle="1" w:styleId="CD923B8865E04C21A856751378B95695">
    <w:name w:val="CD923B8865E04C21A856751378B95695"/>
  </w:style>
  <w:style w:type="paragraph" w:customStyle="1" w:styleId="2BB6331E8C124AC0A3881DB2B7CC2795">
    <w:name w:val="2BB6331E8C124AC0A3881DB2B7CC2795"/>
  </w:style>
  <w:style w:type="paragraph" w:customStyle="1" w:styleId="1134E814259A49E3B841A73E1593B629">
    <w:name w:val="1134E814259A49E3B841A73E1593B629"/>
  </w:style>
  <w:style w:type="paragraph" w:customStyle="1" w:styleId="BD4D607404514019A8FAA9B569AC5E90">
    <w:name w:val="BD4D607404514019A8FAA9B569AC5E90"/>
  </w:style>
  <w:style w:type="paragraph" w:customStyle="1" w:styleId="3DDF6EFDCE4B4E7997418F76DB8DB179">
    <w:name w:val="3DDF6EFDCE4B4E7997418F76DB8DB179"/>
  </w:style>
  <w:style w:type="paragraph" w:customStyle="1" w:styleId="50AC410C83E645BC823A078020C24206">
    <w:name w:val="50AC410C83E645BC823A078020C24206"/>
  </w:style>
  <w:style w:type="paragraph" w:customStyle="1" w:styleId="426E8A5725504FCEAF798AA28BDB4DF2">
    <w:name w:val="426E8A5725504FCEAF798AA28BDB4DF2"/>
  </w:style>
  <w:style w:type="paragraph" w:customStyle="1" w:styleId="C369873C655F48D9A635CADB86A41583">
    <w:name w:val="C369873C655F48D9A635CADB86A41583"/>
  </w:style>
  <w:style w:type="paragraph" w:customStyle="1" w:styleId="D91C155DDEDA4C4EBF86354EE432A0E2">
    <w:name w:val="D91C155DDEDA4C4EBF86354EE432A0E2"/>
  </w:style>
  <w:style w:type="paragraph" w:customStyle="1" w:styleId="BB825EE833754DA99C0C4AEC5A3DDACC">
    <w:name w:val="BB825EE833754DA99C0C4AEC5A3DDACC"/>
  </w:style>
  <w:style w:type="paragraph" w:customStyle="1" w:styleId="A23AEFFE47BD46FAB468102ADAD259B6">
    <w:name w:val="A23AEFFE47BD46FAB468102ADAD259B6"/>
  </w:style>
  <w:style w:type="paragraph" w:customStyle="1" w:styleId="6B0B99937C87489E8267BC5A0348C261">
    <w:name w:val="6B0B99937C87489E8267BC5A0348C261"/>
  </w:style>
  <w:style w:type="paragraph" w:customStyle="1" w:styleId="8B55B0AF814A4B68AC3C3638CEB8220B">
    <w:name w:val="8B55B0AF814A4B68AC3C3638CEB8220B"/>
  </w:style>
  <w:style w:type="paragraph" w:customStyle="1" w:styleId="195A4D994498484486490442E603276B">
    <w:name w:val="195A4D994498484486490442E603276B"/>
  </w:style>
  <w:style w:type="paragraph" w:customStyle="1" w:styleId="3C99D80E71E540B68227909CED9E59F3">
    <w:name w:val="3C99D80E71E540B68227909CED9E59F3"/>
  </w:style>
  <w:style w:type="paragraph" w:customStyle="1" w:styleId="91217703569F4CA7967C54290A843C4A">
    <w:name w:val="91217703569F4CA7967C54290A843C4A"/>
  </w:style>
  <w:style w:type="paragraph" w:customStyle="1" w:styleId="6C748290239A458E895301D6EB7C0102">
    <w:name w:val="6C748290239A458E895301D6EB7C0102"/>
  </w:style>
  <w:style w:type="paragraph" w:customStyle="1" w:styleId="0CDE0545220447E6B80D3FE2978AF5B1">
    <w:name w:val="0CDE0545220447E6B80D3FE2978AF5B1"/>
  </w:style>
  <w:style w:type="paragraph" w:customStyle="1" w:styleId="284F4A2068EE44CD993FD656955C3469">
    <w:name w:val="284F4A2068EE44CD993FD656955C3469"/>
  </w:style>
  <w:style w:type="paragraph" w:customStyle="1" w:styleId="EB4947B92F7946AE920C0293B4EBB115">
    <w:name w:val="EB4947B92F7946AE920C0293B4EBB115"/>
  </w:style>
  <w:style w:type="paragraph" w:customStyle="1" w:styleId="035B03D1DECB4E7F989576C25D46461B">
    <w:name w:val="035B03D1DECB4E7F989576C25D46461B"/>
  </w:style>
  <w:style w:type="paragraph" w:customStyle="1" w:styleId="740C3BC654AB46C2A7F48ADE4BCA86B2">
    <w:name w:val="740C3BC654AB46C2A7F48ADE4BCA86B2"/>
  </w:style>
  <w:style w:type="paragraph" w:customStyle="1" w:styleId="C9D1E86877A94B4EAE9B24E924D107E4">
    <w:name w:val="C9D1E86877A94B4EAE9B24E924D107E4"/>
  </w:style>
  <w:style w:type="paragraph" w:customStyle="1" w:styleId="325862331C94417A94F5E7040E7653A6">
    <w:name w:val="325862331C94417A94F5E7040E7653A6"/>
  </w:style>
  <w:style w:type="paragraph" w:customStyle="1" w:styleId="55F823CF947C4BAAA1C8F36C5DBFD95F">
    <w:name w:val="55F823CF947C4BAAA1C8F36C5DBFD95F"/>
  </w:style>
  <w:style w:type="paragraph" w:customStyle="1" w:styleId="E0A66E09F8CB42FCAFB16C9EC035D57E">
    <w:name w:val="E0A66E09F8CB42FCAFB16C9EC035D57E"/>
  </w:style>
  <w:style w:type="paragraph" w:customStyle="1" w:styleId="7AA8EDC7675F465D9DC6E50F36D4C866">
    <w:name w:val="7AA8EDC7675F465D9DC6E50F36D4C866"/>
  </w:style>
  <w:style w:type="paragraph" w:customStyle="1" w:styleId="F93377278AAD4078B9307B0E1D822E95">
    <w:name w:val="F93377278AAD4078B9307B0E1D822E95"/>
  </w:style>
  <w:style w:type="paragraph" w:customStyle="1" w:styleId="763EB2ACF1684480AC3D5098DCCDE38C">
    <w:name w:val="763EB2ACF1684480AC3D5098DCCDE38C"/>
  </w:style>
  <w:style w:type="paragraph" w:customStyle="1" w:styleId="76688B929E8F45DFB4E72503A418126D">
    <w:name w:val="76688B929E8F45DFB4E72503A418126D"/>
  </w:style>
  <w:style w:type="paragraph" w:customStyle="1" w:styleId="1C0104F3EAC340CE90A042E8D1EF3DCB">
    <w:name w:val="1C0104F3EAC340CE90A042E8D1EF3DCB"/>
  </w:style>
  <w:style w:type="paragraph" w:customStyle="1" w:styleId="AA1D06AB466849A3B40273B15DE2CCBC">
    <w:name w:val="AA1D06AB466849A3B40273B15DE2CCBC"/>
  </w:style>
  <w:style w:type="paragraph" w:customStyle="1" w:styleId="F435BEB70FBA4F87ABD1D32915FFB304">
    <w:name w:val="F435BEB70FBA4F87ABD1D32915FFB304"/>
  </w:style>
  <w:style w:type="paragraph" w:customStyle="1" w:styleId="6BB9D90FF6724D4AAACA7F9BFAE1BB2A">
    <w:name w:val="6BB9D90FF6724D4AAACA7F9BFAE1BB2A"/>
  </w:style>
  <w:style w:type="paragraph" w:customStyle="1" w:styleId="7D932FF83FB34C50B4CE6F61BB4C3830">
    <w:name w:val="7D932FF83FB34C50B4CE6F61BB4C3830"/>
  </w:style>
  <w:style w:type="paragraph" w:customStyle="1" w:styleId="FE22FA6868C64EE0935D48A4A1337071">
    <w:name w:val="FE22FA6868C64EE0935D48A4A1337071"/>
  </w:style>
  <w:style w:type="paragraph" w:customStyle="1" w:styleId="A67689FADF3D42A2B5A86C1411E7CEE3">
    <w:name w:val="A67689FADF3D42A2B5A86C1411E7CEE3"/>
  </w:style>
  <w:style w:type="paragraph" w:customStyle="1" w:styleId="CAE16F6062DF415AB9E06DF2F8D5383F">
    <w:name w:val="CAE16F6062DF415AB9E06DF2F8D5383F"/>
  </w:style>
  <w:style w:type="paragraph" w:customStyle="1" w:styleId="C94C94246F104B97B9C79D30E60FC1B9">
    <w:name w:val="C94C94246F104B97B9C79D30E60FC1B9"/>
  </w:style>
  <w:style w:type="paragraph" w:customStyle="1" w:styleId="14A86AB617BC41869FE480B374C43563">
    <w:name w:val="14A86AB617BC41869FE480B374C43563"/>
  </w:style>
  <w:style w:type="paragraph" w:customStyle="1" w:styleId="C927DE15A68F44A8BFC191D42A420158">
    <w:name w:val="C927DE15A68F44A8BFC191D42A420158"/>
  </w:style>
  <w:style w:type="paragraph" w:customStyle="1" w:styleId="D627E6D45D454850B2F2EF370BAF4F9B">
    <w:name w:val="D627E6D45D454850B2F2EF370BAF4F9B"/>
  </w:style>
  <w:style w:type="paragraph" w:customStyle="1" w:styleId="B577A08F218144BE878DAB880C53900A">
    <w:name w:val="B577A08F218144BE878DAB880C53900A"/>
  </w:style>
  <w:style w:type="paragraph" w:customStyle="1" w:styleId="0DC6CA2BBCE440D080E5871357444AB9">
    <w:name w:val="0DC6CA2BBCE440D080E5871357444AB9"/>
  </w:style>
  <w:style w:type="paragraph" w:customStyle="1" w:styleId="A59DBF17F95F4B7D9EABD80B9EA9B17B">
    <w:name w:val="A59DBF17F95F4B7D9EABD80B9EA9B17B"/>
  </w:style>
  <w:style w:type="paragraph" w:customStyle="1" w:styleId="6EE7A33349114B8E91DCB031CD977ECC">
    <w:name w:val="6EE7A33349114B8E91DCB031CD977ECC"/>
  </w:style>
  <w:style w:type="paragraph" w:customStyle="1" w:styleId="CA9B1D28B024440AA45CD192452AC540">
    <w:name w:val="CA9B1D28B024440AA45CD192452AC540"/>
  </w:style>
  <w:style w:type="paragraph" w:customStyle="1" w:styleId="4716BA03C9D24086BD5B7D620D5F6720">
    <w:name w:val="4716BA03C9D24086BD5B7D620D5F6720"/>
  </w:style>
  <w:style w:type="paragraph" w:customStyle="1" w:styleId="1C6E3CAEF40D488A93306B05305F5EAC">
    <w:name w:val="1C6E3CAEF40D488A93306B05305F5EAC"/>
  </w:style>
  <w:style w:type="paragraph" w:customStyle="1" w:styleId="B88B7CF4CAE24C1690F9DE954432FA0F">
    <w:name w:val="B88B7CF4CAE24C1690F9DE954432FA0F"/>
  </w:style>
  <w:style w:type="paragraph" w:customStyle="1" w:styleId="A2B79915F0D54158BEBDDEECAE40F8EA">
    <w:name w:val="A2B79915F0D54158BEBDDEECAE40F8EA"/>
  </w:style>
  <w:style w:type="paragraph" w:customStyle="1" w:styleId="9C9E7FA0731F4B7999612E93C408B9FB">
    <w:name w:val="9C9E7FA0731F4B7999612E93C408B9FB"/>
  </w:style>
  <w:style w:type="paragraph" w:customStyle="1" w:styleId="38C25FE6E7034549907A1C31AD2F2954">
    <w:name w:val="38C25FE6E7034549907A1C31AD2F2954"/>
  </w:style>
  <w:style w:type="paragraph" w:customStyle="1" w:styleId="D68E6515BF764268999026FE6BD4CE55">
    <w:name w:val="D68E6515BF764268999026FE6BD4CE55"/>
  </w:style>
  <w:style w:type="paragraph" w:customStyle="1" w:styleId="50F76AF7A67B4707BEE19412E6CAE8A9">
    <w:name w:val="50F76AF7A67B4707BEE19412E6CAE8A9"/>
  </w:style>
  <w:style w:type="paragraph" w:customStyle="1" w:styleId="1344F12B5D664FC6AD33D90D134F03EA">
    <w:name w:val="1344F12B5D664FC6AD33D90D134F03EA"/>
  </w:style>
  <w:style w:type="paragraph" w:customStyle="1" w:styleId="4F842A84A5994D66B2FE6CC88CDE71E0">
    <w:name w:val="4F842A84A5994D66B2FE6CC88CDE71E0"/>
  </w:style>
  <w:style w:type="paragraph" w:customStyle="1" w:styleId="F43DAC69EEE242FB80390FB577686E08">
    <w:name w:val="F43DAC69EEE242FB80390FB577686E08"/>
  </w:style>
  <w:style w:type="paragraph" w:customStyle="1" w:styleId="6E89E3E8B3E74E9B9DFD77228FD1753B">
    <w:name w:val="6E89E3E8B3E74E9B9DFD77228FD1753B"/>
  </w:style>
  <w:style w:type="paragraph" w:customStyle="1" w:styleId="D0FCF987E56A44A188F55A00455F8568">
    <w:name w:val="D0FCF987E56A44A188F55A00455F8568"/>
  </w:style>
  <w:style w:type="paragraph" w:customStyle="1" w:styleId="56584B7CEB284A3E981659494FF2846E">
    <w:name w:val="56584B7CEB284A3E981659494FF2846E"/>
  </w:style>
  <w:style w:type="paragraph" w:customStyle="1" w:styleId="33CB7C6125B844AB823F937DE662E47C">
    <w:name w:val="33CB7C6125B844AB823F937DE662E47C"/>
  </w:style>
  <w:style w:type="paragraph" w:customStyle="1" w:styleId="77A5C6D0521240958F9B3EE03DA898E6">
    <w:name w:val="77A5C6D0521240958F9B3EE03DA898E6"/>
  </w:style>
  <w:style w:type="paragraph" w:customStyle="1" w:styleId="87277D25B3174F8FBAC4842212C918B1">
    <w:name w:val="87277D25B3174F8FBAC4842212C918B1"/>
  </w:style>
  <w:style w:type="paragraph" w:customStyle="1" w:styleId="352D3010CBBC466AB52A7902171A1BF0">
    <w:name w:val="352D3010CBBC466AB52A7902171A1BF0"/>
  </w:style>
  <w:style w:type="paragraph" w:customStyle="1" w:styleId="7C9FC2AA2471401A9DD2286A5AC82F24">
    <w:name w:val="7C9FC2AA2471401A9DD2286A5AC82F24"/>
  </w:style>
  <w:style w:type="paragraph" w:customStyle="1" w:styleId="B393E43B1D4E4E51A0ED59C1BE8E7A04">
    <w:name w:val="B393E43B1D4E4E51A0ED59C1BE8E7A04"/>
  </w:style>
  <w:style w:type="paragraph" w:customStyle="1" w:styleId="3EC5AC67DA5E4FACA0C9914120BA8541">
    <w:name w:val="3EC5AC67DA5E4FACA0C9914120BA8541"/>
  </w:style>
  <w:style w:type="paragraph" w:customStyle="1" w:styleId="04812D85EDD14C3DB5A8BC881ADC7B93">
    <w:name w:val="04812D85EDD14C3DB5A8BC881ADC7B93"/>
  </w:style>
  <w:style w:type="paragraph" w:customStyle="1" w:styleId="DC49902385904EF0BD85165D4DCD3C4F">
    <w:name w:val="DC49902385904EF0BD85165D4DCD3C4F"/>
  </w:style>
  <w:style w:type="paragraph" w:customStyle="1" w:styleId="4E8D4E53331F463CBCAF9EBF20BD57AF">
    <w:name w:val="4E8D4E53331F463CBCAF9EBF20BD57AF"/>
  </w:style>
  <w:style w:type="paragraph" w:customStyle="1" w:styleId="F93B5DEA05BE4847BADC55D8A5A956A3">
    <w:name w:val="F93B5DEA05BE4847BADC55D8A5A956A3"/>
  </w:style>
  <w:style w:type="paragraph" w:customStyle="1" w:styleId="B56CFF8B84B242FFBDED603698E1CF19">
    <w:name w:val="B56CFF8B84B242FFBDED603698E1CF19"/>
  </w:style>
  <w:style w:type="paragraph" w:customStyle="1" w:styleId="4B30123A25C243559EED863520E26960">
    <w:name w:val="4B30123A25C243559EED863520E26960"/>
  </w:style>
  <w:style w:type="paragraph" w:customStyle="1" w:styleId="4F04CFE6081347BEBA24C6585CC2CE8C">
    <w:name w:val="4F04CFE6081347BEBA24C6585CC2CE8C"/>
  </w:style>
  <w:style w:type="paragraph" w:customStyle="1" w:styleId="2847912418354737873FF1DD0FEFE185">
    <w:name w:val="2847912418354737873FF1DD0FEFE185"/>
  </w:style>
  <w:style w:type="paragraph" w:customStyle="1" w:styleId="DBB8F2A9FB234B4884944EFEA94C9544">
    <w:name w:val="DBB8F2A9FB234B4884944EFEA94C9544"/>
  </w:style>
  <w:style w:type="paragraph" w:customStyle="1" w:styleId="B7769D5EEEB44F0D810D26BA40053E7A">
    <w:name w:val="B7769D5EEEB44F0D810D26BA40053E7A"/>
  </w:style>
  <w:style w:type="paragraph" w:customStyle="1" w:styleId="0857498398E04502A17C4EF463A3C40C">
    <w:name w:val="0857498398E04502A17C4EF463A3C40C"/>
  </w:style>
  <w:style w:type="paragraph" w:customStyle="1" w:styleId="F68C3F407E7C42E5877B94D1313E9FCC">
    <w:name w:val="F68C3F407E7C42E5877B94D1313E9FCC"/>
  </w:style>
  <w:style w:type="paragraph" w:customStyle="1" w:styleId="96734FACA9BD4B1B9019F25BAA664835">
    <w:name w:val="96734FACA9BD4B1B9019F25BAA664835"/>
  </w:style>
  <w:style w:type="paragraph" w:customStyle="1" w:styleId="90F0D72B24244CC19EBF57030374E1D4">
    <w:name w:val="90F0D72B24244CC19EBF57030374E1D4"/>
  </w:style>
  <w:style w:type="paragraph" w:customStyle="1" w:styleId="5582F958CDAA45DDA9547EA9F6234874">
    <w:name w:val="5582F958CDAA45DDA9547EA9F6234874"/>
  </w:style>
  <w:style w:type="paragraph" w:customStyle="1" w:styleId="BE2FF2FD255849DBA8F8911113993300">
    <w:name w:val="BE2FF2FD255849DBA8F8911113993300"/>
  </w:style>
  <w:style w:type="paragraph" w:customStyle="1" w:styleId="44999AD992B54671BDE6C280689B579E">
    <w:name w:val="44999AD992B54671BDE6C280689B579E"/>
  </w:style>
  <w:style w:type="paragraph" w:customStyle="1" w:styleId="810878543AE3458597C6B2310B452196">
    <w:name w:val="810878543AE3458597C6B2310B452196"/>
  </w:style>
  <w:style w:type="paragraph" w:customStyle="1" w:styleId="456037363DA24706972E060310363293">
    <w:name w:val="456037363DA24706972E060310363293"/>
  </w:style>
  <w:style w:type="paragraph" w:customStyle="1" w:styleId="95BD8EE2AED047C2AF5000BC0A1A7989">
    <w:name w:val="95BD8EE2AED047C2AF5000BC0A1A7989"/>
    <w:rsid w:val="0055342C"/>
  </w:style>
  <w:style w:type="paragraph" w:customStyle="1" w:styleId="5E2B5C100810408889D5FE18363AA7D6">
    <w:name w:val="5E2B5C100810408889D5FE18363AA7D6"/>
    <w:rsid w:val="0055342C"/>
  </w:style>
  <w:style w:type="paragraph" w:customStyle="1" w:styleId="B5048DA75AB244BAB938C8DC7A470C13">
    <w:name w:val="B5048DA75AB244BAB938C8DC7A470C13"/>
    <w:rsid w:val="0055342C"/>
  </w:style>
  <w:style w:type="paragraph" w:customStyle="1" w:styleId="58EE170D603D4320BCD9DC806DE8907E">
    <w:name w:val="58EE170D603D4320BCD9DC806DE8907E"/>
    <w:rsid w:val="0055342C"/>
  </w:style>
  <w:style w:type="paragraph" w:customStyle="1" w:styleId="291836B29C594757A77A654257C5061E">
    <w:name w:val="291836B29C594757A77A654257C5061E"/>
    <w:rsid w:val="0055342C"/>
  </w:style>
  <w:style w:type="paragraph" w:customStyle="1" w:styleId="9ED814CE6DF6419F912D4D3D719EA1AF">
    <w:name w:val="9ED814CE6DF6419F912D4D3D719EA1AF"/>
    <w:rsid w:val="0055342C"/>
  </w:style>
  <w:style w:type="paragraph" w:customStyle="1" w:styleId="0E6EF7E0725A41088D85DEDA281FDD89">
    <w:name w:val="0E6EF7E0725A41088D85DEDA281FDD89"/>
    <w:rsid w:val="0055342C"/>
  </w:style>
  <w:style w:type="paragraph" w:customStyle="1" w:styleId="8172481BD5584045B5B9709713CBB778">
    <w:name w:val="8172481BD5584045B5B9709713CBB778"/>
    <w:rsid w:val="0055342C"/>
  </w:style>
  <w:style w:type="paragraph" w:customStyle="1" w:styleId="84DF35E67810448A8AF1F9BBB3585E12">
    <w:name w:val="84DF35E67810448A8AF1F9BBB3585E12"/>
    <w:rsid w:val="0055342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60C19312D8468A96446D394BC61174">
    <w:name w:val="FE60C19312D8468A96446D394BC61174"/>
  </w:style>
  <w:style w:type="paragraph" w:customStyle="1" w:styleId="6A0AE4C000404732987071D1B5F6CAA0">
    <w:name w:val="6A0AE4C000404732987071D1B5F6CAA0"/>
  </w:style>
  <w:style w:type="paragraph" w:customStyle="1" w:styleId="EDCB8F0AEE174AB7ADDAEB5FD7116F48">
    <w:name w:val="EDCB8F0AEE174AB7ADDAEB5FD7116F48"/>
  </w:style>
  <w:style w:type="paragraph" w:customStyle="1" w:styleId="380CD69FC33A402B82A1205E5F755CBA">
    <w:name w:val="380CD69FC33A402B82A1205E5F755CBA"/>
  </w:style>
  <w:style w:type="paragraph" w:customStyle="1" w:styleId="5E7F4529D94D48F2BBD58A849B11A518">
    <w:name w:val="5E7F4529D94D48F2BBD58A849B11A518"/>
  </w:style>
  <w:style w:type="paragraph" w:customStyle="1" w:styleId="85EBCB314B6D43E1AD17CAED4599B1E4">
    <w:name w:val="85EBCB314B6D43E1AD17CAED4599B1E4"/>
  </w:style>
  <w:style w:type="paragraph" w:customStyle="1" w:styleId="8A6C95824DC745E48DA2B8EE1A73668B">
    <w:name w:val="8A6C95824DC745E48DA2B8EE1A73668B"/>
  </w:style>
  <w:style w:type="paragraph" w:customStyle="1" w:styleId="59F34CEDD7DF4DDCBC78D50E59C7B971">
    <w:name w:val="59F34CEDD7DF4DDCBC78D50E59C7B971"/>
  </w:style>
  <w:style w:type="paragraph" w:customStyle="1" w:styleId="18004D20367549919D4E40D6E4E267AB">
    <w:name w:val="18004D20367549919D4E40D6E4E267AB"/>
  </w:style>
  <w:style w:type="paragraph" w:customStyle="1" w:styleId="289A73149B4B41F3BC0F3AE11AC17207">
    <w:name w:val="289A73149B4B41F3BC0F3AE11AC17207"/>
  </w:style>
  <w:style w:type="paragraph" w:customStyle="1" w:styleId="D88F232E7C9E4868AE03E89EA867CB29">
    <w:name w:val="D88F232E7C9E4868AE03E89EA867CB29"/>
  </w:style>
  <w:style w:type="paragraph" w:customStyle="1" w:styleId="CD923B8865E04C21A856751378B95695">
    <w:name w:val="CD923B8865E04C21A856751378B95695"/>
  </w:style>
  <w:style w:type="paragraph" w:customStyle="1" w:styleId="2BB6331E8C124AC0A3881DB2B7CC2795">
    <w:name w:val="2BB6331E8C124AC0A3881DB2B7CC2795"/>
  </w:style>
  <w:style w:type="paragraph" w:customStyle="1" w:styleId="1134E814259A49E3B841A73E1593B629">
    <w:name w:val="1134E814259A49E3B841A73E1593B629"/>
  </w:style>
  <w:style w:type="paragraph" w:customStyle="1" w:styleId="BD4D607404514019A8FAA9B569AC5E90">
    <w:name w:val="BD4D607404514019A8FAA9B569AC5E90"/>
  </w:style>
  <w:style w:type="paragraph" w:customStyle="1" w:styleId="3DDF6EFDCE4B4E7997418F76DB8DB179">
    <w:name w:val="3DDF6EFDCE4B4E7997418F76DB8DB179"/>
  </w:style>
  <w:style w:type="paragraph" w:customStyle="1" w:styleId="50AC410C83E645BC823A078020C24206">
    <w:name w:val="50AC410C83E645BC823A078020C24206"/>
  </w:style>
  <w:style w:type="paragraph" w:customStyle="1" w:styleId="426E8A5725504FCEAF798AA28BDB4DF2">
    <w:name w:val="426E8A5725504FCEAF798AA28BDB4DF2"/>
  </w:style>
  <w:style w:type="paragraph" w:customStyle="1" w:styleId="C369873C655F48D9A635CADB86A41583">
    <w:name w:val="C369873C655F48D9A635CADB86A41583"/>
  </w:style>
  <w:style w:type="paragraph" w:customStyle="1" w:styleId="D91C155DDEDA4C4EBF86354EE432A0E2">
    <w:name w:val="D91C155DDEDA4C4EBF86354EE432A0E2"/>
  </w:style>
  <w:style w:type="paragraph" w:customStyle="1" w:styleId="BB825EE833754DA99C0C4AEC5A3DDACC">
    <w:name w:val="BB825EE833754DA99C0C4AEC5A3DDACC"/>
  </w:style>
  <w:style w:type="paragraph" w:customStyle="1" w:styleId="A23AEFFE47BD46FAB468102ADAD259B6">
    <w:name w:val="A23AEFFE47BD46FAB468102ADAD259B6"/>
  </w:style>
  <w:style w:type="paragraph" w:customStyle="1" w:styleId="6B0B99937C87489E8267BC5A0348C261">
    <w:name w:val="6B0B99937C87489E8267BC5A0348C261"/>
  </w:style>
  <w:style w:type="paragraph" w:customStyle="1" w:styleId="8B55B0AF814A4B68AC3C3638CEB8220B">
    <w:name w:val="8B55B0AF814A4B68AC3C3638CEB8220B"/>
  </w:style>
  <w:style w:type="paragraph" w:customStyle="1" w:styleId="195A4D994498484486490442E603276B">
    <w:name w:val="195A4D994498484486490442E603276B"/>
  </w:style>
  <w:style w:type="paragraph" w:customStyle="1" w:styleId="3C99D80E71E540B68227909CED9E59F3">
    <w:name w:val="3C99D80E71E540B68227909CED9E59F3"/>
  </w:style>
  <w:style w:type="paragraph" w:customStyle="1" w:styleId="91217703569F4CA7967C54290A843C4A">
    <w:name w:val="91217703569F4CA7967C54290A843C4A"/>
  </w:style>
  <w:style w:type="paragraph" w:customStyle="1" w:styleId="6C748290239A458E895301D6EB7C0102">
    <w:name w:val="6C748290239A458E895301D6EB7C0102"/>
  </w:style>
  <w:style w:type="paragraph" w:customStyle="1" w:styleId="0CDE0545220447E6B80D3FE2978AF5B1">
    <w:name w:val="0CDE0545220447E6B80D3FE2978AF5B1"/>
  </w:style>
  <w:style w:type="paragraph" w:customStyle="1" w:styleId="284F4A2068EE44CD993FD656955C3469">
    <w:name w:val="284F4A2068EE44CD993FD656955C3469"/>
  </w:style>
  <w:style w:type="paragraph" w:customStyle="1" w:styleId="EB4947B92F7946AE920C0293B4EBB115">
    <w:name w:val="EB4947B92F7946AE920C0293B4EBB115"/>
  </w:style>
  <w:style w:type="paragraph" w:customStyle="1" w:styleId="035B03D1DECB4E7F989576C25D46461B">
    <w:name w:val="035B03D1DECB4E7F989576C25D46461B"/>
  </w:style>
  <w:style w:type="paragraph" w:customStyle="1" w:styleId="740C3BC654AB46C2A7F48ADE4BCA86B2">
    <w:name w:val="740C3BC654AB46C2A7F48ADE4BCA86B2"/>
  </w:style>
  <w:style w:type="paragraph" w:customStyle="1" w:styleId="C9D1E86877A94B4EAE9B24E924D107E4">
    <w:name w:val="C9D1E86877A94B4EAE9B24E924D107E4"/>
  </w:style>
  <w:style w:type="paragraph" w:customStyle="1" w:styleId="325862331C94417A94F5E7040E7653A6">
    <w:name w:val="325862331C94417A94F5E7040E7653A6"/>
  </w:style>
  <w:style w:type="paragraph" w:customStyle="1" w:styleId="55F823CF947C4BAAA1C8F36C5DBFD95F">
    <w:name w:val="55F823CF947C4BAAA1C8F36C5DBFD95F"/>
  </w:style>
  <w:style w:type="paragraph" w:customStyle="1" w:styleId="E0A66E09F8CB42FCAFB16C9EC035D57E">
    <w:name w:val="E0A66E09F8CB42FCAFB16C9EC035D57E"/>
  </w:style>
  <w:style w:type="paragraph" w:customStyle="1" w:styleId="7AA8EDC7675F465D9DC6E50F36D4C866">
    <w:name w:val="7AA8EDC7675F465D9DC6E50F36D4C866"/>
  </w:style>
  <w:style w:type="paragraph" w:customStyle="1" w:styleId="F93377278AAD4078B9307B0E1D822E95">
    <w:name w:val="F93377278AAD4078B9307B0E1D822E95"/>
  </w:style>
  <w:style w:type="paragraph" w:customStyle="1" w:styleId="763EB2ACF1684480AC3D5098DCCDE38C">
    <w:name w:val="763EB2ACF1684480AC3D5098DCCDE38C"/>
  </w:style>
  <w:style w:type="paragraph" w:customStyle="1" w:styleId="76688B929E8F45DFB4E72503A418126D">
    <w:name w:val="76688B929E8F45DFB4E72503A418126D"/>
  </w:style>
  <w:style w:type="paragraph" w:customStyle="1" w:styleId="1C0104F3EAC340CE90A042E8D1EF3DCB">
    <w:name w:val="1C0104F3EAC340CE90A042E8D1EF3DCB"/>
  </w:style>
  <w:style w:type="paragraph" w:customStyle="1" w:styleId="AA1D06AB466849A3B40273B15DE2CCBC">
    <w:name w:val="AA1D06AB466849A3B40273B15DE2CCBC"/>
  </w:style>
  <w:style w:type="paragraph" w:customStyle="1" w:styleId="F435BEB70FBA4F87ABD1D32915FFB304">
    <w:name w:val="F435BEB70FBA4F87ABD1D32915FFB304"/>
  </w:style>
  <w:style w:type="paragraph" w:customStyle="1" w:styleId="6BB9D90FF6724D4AAACA7F9BFAE1BB2A">
    <w:name w:val="6BB9D90FF6724D4AAACA7F9BFAE1BB2A"/>
  </w:style>
  <w:style w:type="paragraph" w:customStyle="1" w:styleId="7D932FF83FB34C50B4CE6F61BB4C3830">
    <w:name w:val="7D932FF83FB34C50B4CE6F61BB4C3830"/>
  </w:style>
  <w:style w:type="paragraph" w:customStyle="1" w:styleId="FE22FA6868C64EE0935D48A4A1337071">
    <w:name w:val="FE22FA6868C64EE0935D48A4A1337071"/>
  </w:style>
  <w:style w:type="paragraph" w:customStyle="1" w:styleId="A67689FADF3D42A2B5A86C1411E7CEE3">
    <w:name w:val="A67689FADF3D42A2B5A86C1411E7CEE3"/>
  </w:style>
  <w:style w:type="paragraph" w:customStyle="1" w:styleId="CAE16F6062DF415AB9E06DF2F8D5383F">
    <w:name w:val="CAE16F6062DF415AB9E06DF2F8D5383F"/>
  </w:style>
  <w:style w:type="paragraph" w:customStyle="1" w:styleId="C94C94246F104B97B9C79D30E60FC1B9">
    <w:name w:val="C94C94246F104B97B9C79D30E60FC1B9"/>
  </w:style>
  <w:style w:type="paragraph" w:customStyle="1" w:styleId="14A86AB617BC41869FE480B374C43563">
    <w:name w:val="14A86AB617BC41869FE480B374C43563"/>
  </w:style>
  <w:style w:type="paragraph" w:customStyle="1" w:styleId="C927DE15A68F44A8BFC191D42A420158">
    <w:name w:val="C927DE15A68F44A8BFC191D42A420158"/>
  </w:style>
  <w:style w:type="paragraph" w:customStyle="1" w:styleId="D627E6D45D454850B2F2EF370BAF4F9B">
    <w:name w:val="D627E6D45D454850B2F2EF370BAF4F9B"/>
  </w:style>
  <w:style w:type="paragraph" w:customStyle="1" w:styleId="B577A08F218144BE878DAB880C53900A">
    <w:name w:val="B577A08F218144BE878DAB880C53900A"/>
  </w:style>
  <w:style w:type="paragraph" w:customStyle="1" w:styleId="0DC6CA2BBCE440D080E5871357444AB9">
    <w:name w:val="0DC6CA2BBCE440D080E5871357444AB9"/>
  </w:style>
  <w:style w:type="paragraph" w:customStyle="1" w:styleId="A59DBF17F95F4B7D9EABD80B9EA9B17B">
    <w:name w:val="A59DBF17F95F4B7D9EABD80B9EA9B17B"/>
  </w:style>
  <w:style w:type="paragraph" w:customStyle="1" w:styleId="6EE7A33349114B8E91DCB031CD977ECC">
    <w:name w:val="6EE7A33349114B8E91DCB031CD977ECC"/>
  </w:style>
  <w:style w:type="paragraph" w:customStyle="1" w:styleId="CA9B1D28B024440AA45CD192452AC540">
    <w:name w:val="CA9B1D28B024440AA45CD192452AC540"/>
  </w:style>
  <w:style w:type="paragraph" w:customStyle="1" w:styleId="4716BA03C9D24086BD5B7D620D5F6720">
    <w:name w:val="4716BA03C9D24086BD5B7D620D5F6720"/>
  </w:style>
  <w:style w:type="paragraph" w:customStyle="1" w:styleId="1C6E3CAEF40D488A93306B05305F5EAC">
    <w:name w:val="1C6E3CAEF40D488A93306B05305F5EAC"/>
  </w:style>
  <w:style w:type="paragraph" w:customStyle="1" w:styleId="B88B7CF4CAE24C1690F9DE954432FA0F">
    <w:name w:val="B88B7CF4CAE24C1690F9DE954432FA0F"/>
  </w:style>
  <w:style w:type="paragraph" w:customStyle="1" w:styleId="A2B79915F0D54158BEBDDEECAE40F8EA">
    <w:name w:val="A2B79915F0D54158BEBDDEECAE40F8EA"/>
  </w:style>
  <w:style w:type="paragraph" w:customStyle="1" w:styleId="9C9E7FA0731F4B7999612E93C408B9FB">
    <w:name w:val="9C9E7FA0731F4B7999612E93C408B9FB"/>
  </w:style>
  <w:style w:type="paragraph" w:customStyle="1" w:styleId="38C25FE6E7034549907A1C31AD2F2954">
    <w:name w:val="38C25FE6E7034549907A1C31AD2F2954"/>
  </w:style>
  <w:style w:type="paragraph" w:customStyle="1" w:styleId="D68E6515BF764268999026FE6BD4CE55">
    <w:name w:val="D68E6515BF764268999026FE6BD4CE55"/>
  </w:style>
  <w:style w:type="paragraph" w:customStyle="1" w:styleId="50F76AF7A67B4707BEE19412E6CAE8A9">
    <w:name w:val="50F76AF7A67B4707BEE19412E6CAE8A9"/>
  </w:style>
  <w:style w:type="paragraph" w:customStyle="1" w:styleId="1344F12B5D664FC6AD33D90D134F03EA">
    <w:name w:val="1344F12B5D664FC6AD33D90D134F03EA"/>
  </w:style>
  <w:style w:type="paragraph" w:customStyle="1" w:styleId="4F842A84A5994D66B2FE6CC88CDE71E0">
    <w:name w:val="4F842A84A5994D66B2FE6CC88CDE71E0"/>
  </w:style>
  <w:style w:type="paragraph" w:customStyle="1" w:styleId="F43DAC69EEE242FB80390FB577686E08">
    <w:name w:val="F43DAC69EEE242FB80390FB577686E08"/>
  </w:style>
  <w:style w:type="paragraph" w:customStyle="1" w:styleId="6E89E3E8B3E74E9B9DFD77228FD1753B">
    <w:name w:val="6E89E3E8B3E74E9B9DFD77228FD1753B"/>
  </w:style>
  <w:style w:type="paragraph" w:customStyle="1" w:styleId="D0FCF987E56A44A188F55A00455F8568">
    <w:name w:val="D0FCF987E56A44A188F55A00455F8568"/>
  </w:style>
  <w:style w:type="paragraph" w:customStyle="1" w:styleId="56584B7CEB284A3E981659494FF2846E">
    <w:name w:val="56584B7CEB284A3E981659494FF2846E"/>
  </w:style>
  <w:style w:type="paragraph" w:customStyle="1" w:styleId="33CB7C6125B844AB823F937DE662E47C">
    <w:name w:val="33CB7C6125B844AB823F937DE662E47C"/>
  </w:style>
  <w:style w:type="paragraph" w:customStyle="1" w:styleId="77A5C6D0521240958F9B3EE03DA898E6">
    <w:name w:val="77A5C6D0521240958F9B3EE03DA898E6"/>
  </w:style>
  <w:style w:type="paragraph" w:customStyle="1" w:styleId="87277D25B3174F8FBAC4842212C918B1">
    <w:name w:val="87277D25B3174F8FBAC4842212C918B1"/>
  </w:style>
  <w:style w:type="paragraph" w:customStyle="1" w:styleId="352D3010CBBC466AB52A7902171A1BF0">
    <w:name w:val="352D3010CBBC466AB52A7902171A1BF0"/>
  </w:style>
  <w:style w:type="paragraph" w:customStyle="1" w:styleId="7C9FC2AA2471401A9DD2286A5AC82F24">
    <w:name w:val="7C9FC2AA2471401A9DD2286A5AC82F24"/>
  </w:style>
  <w:style w:type="paragraph" w:customStyle="1" w:styleId="B393E43B1D4E4E51A0ED59C1BE8E7A04">
    <w:name w:val="B393E43B1D4E4E51A0ED59C1BE8E7A04"/>
  </w:style>
  <w:style w:type="paragraph" w:customStyle="1" w:styleId="3EC5AC67DA5E4FACA0C9914120BA8541">
    <w:name w:val="3EC5AC67DA5E4FACA0C9914120BA8541"/>
  </w:style>
  <w:style w:type="paragraph" w:customStyle="1" w:styleId="04812D85EDD14C3DB5A8BC881ADC7B93">
    <w:name w:val="04812D85EDD14C3DB5A8BC881ADC7B93"/>
  </w:style>
  <w:style w:type="paragraph" w:customStyle="1" w:styleId="DC49902385904EF0BD85165D4DCD3C4F">
    <w:name w:val="DC49902385904EF0BD85165D4DCD3C4F"/>
  </w:style>
  <w:style w:type="paragraph" w:customStyle="1" w:styleId="4E8D4E53331F463CBCAF9EBF20BD57AF">
    <w:name w:val="4E8D4E53331F463CBCAF9EBF20BD57AF"/>
  </w:style>
  <w:style w:type="paragraph" w:customStyle="1" w:styleId="F93B5DEA05BE4847BADC55D8A5A956A3">
    <w:name w:val="F93B5DEA05BE4847BADC55D8A5A956A3"/>
  </w:style>
  <w:style w:type="paragraph" w:customStyle="1" w:styleId="B56CFF8B84B242FFBDED603698E1CF19">
    <w:name w:val="B56CFF8B84B242FFBDED603698E1CF19"/>
  </w:style>
  <w:style w:type="paragraph" w:customStyle="1" w:styleId="4B30123A25C243559EED863520E26960">
    <w:name w:val="4B30123A25C243559EED863520E26960"/>
  </w:style>
  <w:style w:type="paragraph" w:customStyle="1" w:styleId="4F04CFE6081347BEBA24C6585CC2CE8C">
    <w:name w:val="4F04CFE6081347BEBA24C6585CC2CE8C"/>
  </w:style>
  <w:style w:type="paragraph" w:customStyle="1" w:styleId="2847912418354737873FF1DD0FEFE185">
    <w:name w:val="2847912418354737873FF1DD0FEFE185"/>
  </w:style>
  <w:style w:type="paragraph" w:customStyle="1" w:styleId="DBB8F2A9FB234B4884944EFEA94C9544">
    <w:name w:val="DBB8F2A9FB234B4884944EFEA94C9544"/>
  </w:style>
  <w:style w:type="paragraph" w:customStyle="1" w:styleId="B7769D5EEEB44F0D810D26BA40053E7A">
    <w:name w:val="B7769D5EEEB44F0D810D26BA40053E7A"/>
  </w:style>
  <w:style w:type="paragraph" w:customStyle="1" w:styleId="0857498398E04502A17C4EF463A3C40C">
    <w:name w:val="0857498398E04502A17C4EF463A3C40C"/>
  </w:style>
  <w:style w:type="paragraph" w:customStyle="1" w:styleId="F68C3F407E7C42E5877B94D1313E9FCC">
    <w:name w:val="F68C3F407E7C42E5877B94D1313E9FCC"/>
  </w:style>
  <w:style w:type="paragraph" w:customStyle="1" w:styleId="96734FACA9BD4B1B9019F25BAA664835">
    <w:name w:val="96734FACA9BD4B1B9019F25BAA664835"/>
  </w:style>
  <w:style w:type="paragraph" w:customStyle="1" w:styleId="90F0D72B24244CC19EBF57030374E1D4">
    <w:name w:val="90F0D72B24244CC19EBF57030374E1D4"/>
  </w:style>
  <w:style w:type="paragraph" w:customStyle="1" w:styleId="5582F958CDAA45DDA9547EA9F6234874">
    <w:name w:val="5582F958CDAA45DDA9547EA9F6234874"/>
  </w:style>
  <w:style w:type="paragraph" w:customStyle="1" w:styleId="BE2FF2FD255849DBA8F8911113993300">
    <w:name w:val="BE2FF2FD255849DBA8F8911113993300"/>
  </w:style>
  <w:style w:type="paragraph" w:customStyle="1" w:styleId="44999AD992B54671BDE6C280689B579E">
    <w:name w:val="44999AD992B54671BDE6C280689B579E"/>
  </w:style>
  <w:style w:type="paragraph" w:customStyle="1" w:styleId="810878543AE3458597C6B2310B452196">
    <w:name w:val="810878543AE3458597C6B2310B452196"/>
  </w:style>
  <w:style w:type="paragraph" w:customStyle="1" w:styleId="456037363DA24706972E060310363293">
    <w:name w:val="456037363DA24706972E060310363293"/>
  </w:style>
  <w:style w:type="paragraph" w:customStyle="1" w:styleId="95BD8EE2AED047C2AF5000BC0A1A7989">
    <w:name w:val="95BD8EE2AED047C2AF5000BC0A1A7989"/>
    <w:rsid w:val="0055342C"/>
  </w:style>
  <w:style w:type="paragraph" w:customStyle="1" w:styleId="5E2B5C100810408889D5FE18363AA7D6">
    <w:name w:val="5E2B5C100810408889D5FE18363AA7D6"/>
    <w:rsid w:val="0055342C"/>
  </w:style>
  <w:style w:type="paragraph" w:customStyle="1" w:styleId="B5048DA75AB244BAB938C8DC7A470C13">
    <w:name w:val="B5048DA75AB244BAB938C8DC7A470C13"/>
    <w:rsid w:val="0055342C"/>
  </w:style>
  <w:style w:type="paragraph" w:customStyle="1" w:styleId="58EE170D603D4320BCD9DC806DE8907E">
    <w:name w:val="58EE170D603D4320BCD9DC806DE8907E"/>
    <w:rsid w:val="0055342C"/>
  </w:style>
  <w:style w:type="paragraph" w:customStyle="1" w:styleId="291836B29C594757A77A654257C5061E">
    <w:name w:val="291836B29C594757A77A654257C5061E"/>
    <w:rsid w:val="0055342C"/>
  </w:style>
  <w:style w:type="paragraph" w:customStyle="1" w:styleId="9ED814CE6DF6419F912D4D3D719EA1AF">
    <w:name w:val="9ED814CE6DF6419F912D4D3D719EA1AF"/>
    <w:rsid w:val="0055342C"/>
  </w:style>
  <w:style w:type="paragraph" w:customStyle="1" w:styleId="0E6EF7E0725A41088D85DEDA281FDD89">
    <w:name w:val="0E6EF7E0725A41088D85DEDA281FDD89"/>
    <w:rsid w:val="0055342C"/>
  </w:style>
  <w:style w:type="paragraph" w:customStyle="1" w:styleId="8172481BD5584045B5B9709713CBB778">
    <w:name w:val="8172481BD5584045B5B9709713CBB778"/>
    <w:rsid w:val="0055342C"/>
  </w:style>
  <w:style w:type="paragraph" w:customStyle="1" w:styleId="84DF35E67810448A8AF1F9BBB3585E12">
    <w:name w:val="84DF35E67810448A8AF1F9BBB3585E12"/>
    <w:rsid w:val="005534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3.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14BCBD-935C-436E-BFD7-871DDD039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 business startup checklist.dotx</Template>
  <TotalTime>0</TotalTime>
  <Pages>4</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GPAY Technology Jsc.,</vt:lpstr>
    </vt:vector>
  </TitlesOfParts>
  <Company/>
  <LinksUpToDate>false</LinksUpToDate>
  <CharactersWithSpaces>7169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GPAY Technology Jsc.,</dc:title>
  <dc:subject/>
  <dc:creator/>
  <cp:keywords/>
  <dc:description/>
  <cp:lastModifiedBy/>
  <cp:revision>1</cp:revision>
  <dcterms:created xsi:type="dcterms:W3CDTF">2020-02-06T00:37:00Z</dcterms:created>
  <dcterms:modified xsi:type="dcterms:W3CDTF">2020-02-06T10:31:00Z</dcterms:modified>
  <cp:contentStatus>Báo cáo khảo sát – Hệ thống quản lý kho – May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